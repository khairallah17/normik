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58AAC" w14:textId="77777777" w:rsidR="004D09BB" w:rsidRPr="003B2E8A" w:rsidRDefault="004D09BB" w:rsidP="004D09BB">
      <w:pPr>
        <w:pStyle w:val="Kop2"/>
        <w:rPr>
          <w:rFonts w:asciiTheme="minorHAnsi" w:hAnsiTheme="minorHAnsi" w:cstheme="minorHAnsi"/>
          <w:color w:val="auto"/>
          <w:sz w:val="34"/>
          <w:szCs w:val="34"/>
        </w:rPr>
      </w:pPr>
      <w:r w:rsidRPr="003B2E8A">
        <w:rPr>
          <w:rFonts w:asciiTheme="minorHAnsi" w:hAnsiTheme="minorHAnsi" w:cstheme="minorHAnsi"/>
          <w:color w:val="auto"/>
          <w:sz w:val="34"/>
          <w:szCs w:val="34"/>
        </w:rPr>
        <w:t>Overzicht vastgestelde risico’s</w:t>
      </w:r>
    </w:p>
    <w:p w14:paraId="68059810" w14:textId="77777777" w:rsidR="004D09BB" w:rsidRDefault="004D09BB" w:rsidP="004D09BB">
      <w:pPr>
        <w:pStyle w:val="Geenafstand"/>
      </w:pPr>
    </w:p>
    <w:p w14:paraId="39A784C4" w14:textId="69232EBD" w:rsidR="004D09BB" w:rsidRDefault="00277864" w:rsidP="004D09BB">
      <w:pPr>
        <w:pStyle w:val="Geenafstand"/>
      </w:pPr>
      <w:r>
        <w:t xml:space="preserve">Elk jaar wordt door </w:t>
      </w:r>
      <w:r w:rsidR="004D09BB">
        <w:t xml:space="preserve">de </w:t>
      </w:r>
      <w:r w:rsidR="0085408A">
        <w:t>bestuurder</w:t>
      </w:r>
      <w:r w:rsidR="004D09BB">
        <w:t xml:space="preserve"> van </w:t>
      </w:r>
      <w:r w:rsidR="009F0E5D">
        <w:t>[KLANT]</w:t>
      </w:r>
      <w:r w:rsidR="004D09BB">
        <w:t xml:space="preserve"> een inventarisatie uitgevoerd naar de mogelijke risico</w:t>
      </w:r>
      <w:r>
        <w:t>’</w:t>
      </w:r>
      <w:r w:rsidR="004D09BB">
        <w:t xml:space="preserve">s </w:t>
      </w:r>
      <w:r>
        <w:t>in de organisatie. Bij deze risico’s worden beheersmaatregelen opgesteld. Elk halfjaar worden deze</w:t>
      </w:r>
      <w:r w:rsidR="0085408A">
        <w:t xml:space="preserve"> beheersmaatregelen </w:t>
      </w:r>
      <w:r>
        <w:t>geëvalueerd</w:t>
      </w:r>
      <w:r w:rsidR="0085408A">
        <w:t xml:space="preserve">. </w:t>
      </w:r>
    </w:p>
    <w:p w14:paraId="6A9D1CB5" w14:textId="77777777" w:rsidR="004D09BB" w:rsidRDefault="004D09BB" w:rsidP="004D09BB">
      <w:pPr>
        <w:pStyle w:val="Geenafstand"/>
      </w:pPr>
    </w:p>
    <w:p w14:paraId="28632CDD" w14:textId="7287E7D5" w:rsidR="004D09BB" w:rsidRPr="00274842" w:rsidRDefault="00277864" w:rsidP="004D09BB">
      <w:pPr>
        <w:pStyle w:val="Geenafstand"/>
        <w:numPr>
          <w:ilvl w:val="0"/>
          <w:numId w:val="10"/>
        </w:numPr>
        <w:rPr>
          <w:b/>
          <w:sz w:val="26"/>
          <w:szCs w:val="26"/>
        </w:rPr>
      </w:pPr>
      <w:r w:rsidRPr="00274842">
        <w:rPr>
          <w:b/>
          <w:sz w:val="26"/>
          <w:szCs w:val="26"/>
        </w:rPr>
        <w:t xml:space="preserve">Cliëntveiligheid </w:t>
      </w:r>
      <w:r w:rsidR="004D09BB" w:rsidRPr="00274842">
        <w:rPr>
          <w:b/>
          <w:sz w:val="26"/>
          <w:szCs w:val="26"/>
        </w:rPr>
        <w:t xml:space="preserve"> </w:t>
      </w:r>
      <w:r w:rsidR="004D09BB" w:rsidRPr="00274842">
        <w:rPr>
          <w:b/>
          <w:sz w:val="26"/>
          <w:szCs w:val="26"/>
        </w:rPr>
        <w:br/>
      </w:r>
    </w:p>
    <w:tbl>
      <w:tblPr>
        <w:tblStyle w:val="Lichtraster-accent1"/>
        <w:tblW w:w="14487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88"/>
        <w:gridCol w:w="3835"/>
        <w:gridCol w:w="1849"/>
        <w:gridCol w:w="5372"/>
        <w:gridCol w:w="2443"/>
      </w:tblGrid>
      <w:tr w:rsidR="00D94546" w14:paraId="3F5D8253" w14:textId="77777777" w:rsidTr="00274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75C008D" w14:textId="2424C8C9" w:rsidR="00D94546" w:rsidRPr="00D94546" w:rsidRDefault="00D94546" w:rsidP="00982315">
            <w:pPr>
              <w:pStyle w:val="Geenafstand"/>
              <w:rPr>
                <w:color w:val="FFFFFF" w:themeColor="background1"/>
              </w:rPr>
            </w:pPr>
            <w:r w:rsidRPr="00D94546">
              <w:rPr>
                <w:rFonts w:asciiTheme="minorHAnsi" w:hAnsiTheme="minorHAnsi"/>
                <w:color w:val="FFFFFF" w:themeColor="background1"/>
              </w:rPr>
              <w:t xml:space="preserve">Datum 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7FBCDD58" w14:textId="739F8A22" w:rsidR="00D94546" w:rsidRPr="001411AA" w:rsidRDefault="00D94546" w:rsidP="00982315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Risico</w:t>
            </w:r>
            <w:r>
              <w:rPr>
                <w:rFonts w:asciiTheme="minorHAnsi" w:hAnsiTheme="minorHAnsi"/>
                <w:color w:val="FFFFFF" w:themeColor="background1"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4C39E7FA" w14:textId="243FE8E7" w:rsidR="00D94546" w:rsidRPr="001411AA" w:rsidRDefault="00D94546" w:rsidP="00982315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70EC5">
              <w:rPr>
                <w:rFonts w:asciiTheme="minorHAnsi" w:hAnsiTheme="minorHAnsi"/>
                <w:color w:val="FFFFFF" w:themeColor="background1"/>
              </w:rPr>
              <w:t>Accepteren of beheersen</w:t>
            </w:r>
            <w:r>
              <w:rPr>
                <w:color w:val="FFFFFF" w:themeColor="background1"/>
              </w:rPr>
              <w:t xml:space="preserve">? </w:t>
            </w: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0B84689E" w14:textId="72F215C4" w:rsidR="00D94546" w:rsidRPr="001411AA" w:rsidRDefault="00D94546" w:rsidP="00982315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Beheersmaatregel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71AE1B62" w14:textId="58DCF6F7" w:rsidR="00D94546" w:rsidRPr="001411AA" w:rsidRDefault="00D94546" w:rsidP="00982315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Evaluatie</w:t>
            </w:r>
            <w:r>
              <w:rPr>
                <w:rFonts w:asciiTheme="minorHAnsi" w:hAnsiTheme="minorHAnsi"/>
                <w:color w:val="FFFFFF" w:themeColor="background1"/>
              </w:rPr>
              <w:t xml:space="preserve"> </w:t>
            </w:r>
          </w:p>
        </w:tc>
      </w:tr>
      <w:tr w:rsidR="00D94546" w14:paraId="255F1F83" w14:textId="77777777" w:rsidTr="00274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9E0DB" w14:textId="77777777" w:rsidR="00D94546" w:rsidRPr="00901F6D" w:rsidRDefault="00D94546" w:rsidP="00982315">
            <w:pPr>
              <w:pStyle w:val="Geenafstand"/>
            </w:pP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D9095" w14:textId="7F8E10DD" w:rsidR="00D94546" w:rsidRPr="00901F6D" w:rsidRDefault="00D94546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01F6D">
              <w:t xml:space="preserve">Aan de cliënten wordt niet de juiste zorg verleend.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BAE0B" w14:textId="77777777" w:rsidR="00D94546" w:rsidRPr="00973722" w:rsidRDefault="00D94546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34484" w14:textId="648551B0" w:rsidR="00D94546" w:rsidRPr="00973722" w:rsidRDefault="00D94546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867B4" w14:textId="397EE50F" w:rsidR="00D94546" w:rsidRPr="00973722" w:rsidRDefault="00D94546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4546" w14:paraId="4466ECBA" w14:textId="77777777" w:rsidTr="002748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9ADCA" w14:textId="77777777" w:rsidR="00D94546" w:rsidRPr="00901F6D" w:rsidRDefault="00D94546" w:rsidP="00982315">
            <w:pPr>
              <w:pStyle w:val="Geenafstand"/>
            </w:pP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8A421" w14:textId="49A3DAB2" w:rsidR="00D94546" w:rsidRPr="00901F6D" w:rsidRDefault="00D94546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901F6D">
              <w:t>Er wordt niet voldaan aan vigerende wet- en regelgeving.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28984" w14:textId="77777777" w:rsidR="00D94546" w:rsidRPr="00973722" w:rsidRDefault="00D94546" w:rsidP="004D09BB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D6106" w14:textId="1470C56C" w:rsidR="00D94546" w:rsidRPr="00973722" w:rsidRDefault="00D94546" w:rsidP="004D09BB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0179E" w14:textId="31099D1C" w:rsidR="00D94546" w:rsidRPr="00973722" w:rsidRDefault="00D94546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94546" w14:paraId="1B6F5529" w14:textId="77777777" w:rsidTr="00274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780CB" w14:textId="77777777" w:rsidR="00D94546" w:rsidRPr="00901F6D" w:rsidRDefault="00D94546" w:rsidP="00982315">
            <w:pPr>
              <w:pStyle w:val="Geenafstand"/>
            </w:pP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47DBA" w14:textId="445CF107" w:rsidR="00D94546" w:rsidRPr="00901F6D" w:rsidRDefault="00D94546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01F6D">
              <w:t>De cliënt heeft niet op tijd een juiste indicatie, waardoor het risico bestaat dat de zorg niet vergoed wordt of de cliënt de verkeerde zorg ontvangt.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322F4" w14:textId="77777777" w:rsidR="00D94546" w:rsidRPr="00973722" w:rsidRDefault="00D94546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82076" w14:textId="0A725929" w:rsidR="00D94546" w:rsidRPr="00973722" w:rsidRDefault="00D94546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22B2E" w14:textId="77777777" w:rsidR="00D94546" w:rsidRPr="00973722" w:rsidRDefault="00D94546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4546" w14:paraId="1EA5307C" w14:textId="77777777" w:rsidTr="002748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7893F" w14:textId="77777777" w:rsidR="00D94546" w:rsidRPr="00901F6D" w:rsidRDefault="00D94546" w:rsidP="00982315">
            <w:pPr>
              <w:pStyle w:val="Geenafstand"/>
            </w:pP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2CA62" w14:textId="1B34D120" w:rsidR="00D94546" w:rsidRPr="00901F6D" w:rsidRDefault="00D94546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901F6D">
              <w:t>Medicatie niet is afgetekend, je niet voldoet aan de eisen en dat de cliënt mogelijk niet de juiste, de juiste dosering of geen medicatie heeft gehad.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7D0A9" w14:textId="77777777" w:rsidR="00D94546" w:rsidRPr="00973722" w:rsidRDefault="00D94546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AC5D3" w14:textId="41F0D929" w:rsidR="00D94546" w:rsidRPr="00973722" w:rsidRDefault="00D94546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420A5" w14:textId="77777777" w:rsidR="00D94546" w:rsidRPr="00973722" w:rsidRDefault="00D94546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241D705" w14:textId="38EA4BDB" w:rsidR="004D09BB" w:rsidRDefault="004D09BB">
      <w:pPr>
        <w:rPr>
          <w:b/>
        </w:rPr>
      </w:pPr>
    </w:p>
    <w:p w14:paraId="0F6CD74B" w14:textId="5D8C1DB4" w:rsidR="00274842" w:rsidRDefault="00274842">
      <w:pPr>
        <w:rPr>
          <w:b/>
        </w:rPr>
      </w:pPr>
    </w:p>
    <w:p w14:paraId="635C6AD7" w14:textId="77777777" w:rsidR="00274842" w:rsidRDefault="00274842">
      <w:pPr>
        <w:rPr>
          <w:b/>
        </w:rPr>
      </w:pPr>
    </w:p>
    <w:p w14:paraId="72E2A9B7" w14:textId="4111C379" w:rsidR="004D09BB" w:rsidRPr="00274842" w:rsidRDefault="00170EC5" w:rsidP="004D09BB">
      <w:pPr>
        <w:pStyle w:val="Geenafstand"/>
        <w:numPr>
          <w:ilvl w:val="0"/>
          <w:numId w:val="10"/>
        </w:numPr>
        <w:rPr>
          <w:b/>
          <w:sz w:val="26"/>
          <w:szCs w:val="26"/>
        </w:rPr>
      </w:pPr>
      <w:r w:rsidRPr="00274842">
        <w:rPr>
          <w:b/>
          <w:sz w:val="26"/>
          <w:szCs w:val="26"/>
        </w:rPr>
        <w:lastRenderedPageBreak/>
        <w:t>P</w:t>
      </w:r>
      <w:r w:rsidR="004D09BB" w:rsidRPr="00274842">
        <w:rPr>
          <w:b/>
          <w:sz w:val="26"/>
          <w:szCs w:val="26"/>
        </w:rPr>
        <w:t>ersoneel</w:t>
      </w:r>
    </w:p>
    <w:p w14:paraId="7C95B595" w14:textId="77777777" w:rsidR="004D09BB" w:rsidRDefault="004D09BB" w:rsidP="004D09BB">
      <w:pPr>
        <w:pStyle w:val="Geenafstand"/>
      </w:pPr>
    </w:p>
    <w:tbl>
      <w:tblPr>
        <w:tblStyle w:val="Lichtraster-accent1"/>
        <w:tblW w:w="1460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3969"/>
        <w:gridCol w:w="1797"/>
        <w:gridCol w:w="5291"/>
        <w:gridCol w:w="2551"/>
      </w:tblGrid>
      <w:tr w:rsidR="00274842" w14:paraId="4C0CD616" w14:textId="77777777" w:rsidTr="00274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01DFBB6" w14:textId="75C621E8" w:rsidR="00274842" w:rsidRPr="001411AA" w:rsidRDefault="00274842" w:rsidP="00982315">
            <w:pPr>
              <w:pStyle w:val="Geenafstand"/>
              <w:rPr>
                <w:color w:val="FFFFFF" w:themeColor="background1"/>
              </w:rPr>
            </w:pPr>
            <w:r w:rsidRPr="00274842">
              <w:rPr>
                <w:rFonts w:asciiTheme="minorHAnsi" w:hAnsiTheme="minorHAnsi"/>
                <w:color w:val="FFFFFF" w:themeColor="background1"/>
              </w:rPr>
              <w:t>Datum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166408BF" w14:textId="1F9271A1" w:rsidR="00274842" w:rsidRPr="001411AA" w:rsidRDefault="00274842" w:rsidP="00982315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Risico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28591A8E" w14:textId="27AEF895" w:rsidR="00274842" w:rsidRPr="001411AA" w:rsidRDefault="00274842" w:rsidP="00982315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70EC5">
              <w:rPr>
                <w:rFonts w:asciiTheme="minorHAnsi" w:hAnsiTheme="minorHAnsi"/>
                <w:color w:val="FFFFFF" w:themeColor="background1"/>
              </w:rPr>
              <w:t>Accepteren of beheersen</w:t>
            </w:r>
            <w:r>
              <w:rPr>
                <w:color w:val="FFFFFF" w:themeColor="background1"/>
              </w:rPr>
              <w:t>?</w:t>
            </w:r>
          </w:p>
        </w:tc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16B0455B" w14:textId="58ED72C7" w:rsidR="00274842" w:rsidRPr="001411AA" w:rsidRDefault="00274842" w:rsidP="00982315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Beheersmaatregel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03616FDB" w14:textId="4680F57D" w:rsidR="00274842" w:rsidRPr="001411AA" w:rsidRDefault="00274842" w:rsidP="00982315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Evaluati</w:t>
            </w:r>
            <w:r>
              <w:rPr>
                <w:rFonts w:asciiTheme="minorHAnsi" w:hAnsiTheme="minorHAnsi"/>
                <w:color w:val="FFFFFF" w:themeColor="background1"/>
              </w:rPr>
              <w:t>e</w:t>
            </w:r>
          </w:p>
        </w:tc>
      </w:tr>
      <w:tr w:rsidR="00274842" w14:paraId="7054B170" w14:textId="77777777" w:rsidTr="00274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DB34C6" w14:textId="77777777" w:rsidR="00274842" w:rsidRPr="00901F6D" w:rsidRDefault="00274842" w:rsidP="00982315">
            <w:pPr>
              <w:pStyle w:val="Geenafstand"/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1C5C4" w14:textId="294E673C" w:rsidR="00274842" w:rsidRPr="00901F6D" w:rsidRDefault="00274842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01F6D">
              <w:t>Het personeel is niet bevoegd en bekwaam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66F1E" w14:textId="77777777" w:rsidR="00274842" w:rsidRPr="00973722" w:rsidRDefault="00274842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CF89B" w14:textId="7D5C8064" w:rsidR="00274842" w:rsidRPr="00973722" w:rsidRDefault="00274842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A5967" w14:textId="77777777" w:rsidR="00274842" w:rsidRPr="00973722" w:rsidRDefault="00274842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4842" w14:paraId="77BD22B1" w14:textId="77777777" w:rsidTr="002748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8B016" w14:textId="77777777" w:rsidR="00274842" w:rsidRPr="00901F6D" w:rsidRDefault="00274842" w:rsidP="00982315">
            <w:pPr>
              <w:pStyle w:val="Geenafstand"/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7FA8A" w14:textId="578470D0" w:rsidR="00274842" w:rsidRPr="00901F6D" w:rsidRDefault="00274842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901F6D">
              <w:t>Het personeel is niet tevreden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8B139" w14:textId="77777777" w:rsidR="00274842" w:rsidRPr="00973722" w:rsidRDefault="00274842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36CDB" w14:textId="51D1B63A" w:rsidR="00274842" w:rsidRPr="00973722" w:rsidRDefault="00274842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3D69C" w14:textId="77777777" w:rsidR="00274842" w:rsidRPr="00973722" w:rsidRDefault="00274842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4842" w14:paraId="5DC5B3D9" w14:textId="77777777" w:rsidTr="00274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9A783" w14:textId="77777777" w:rsidR="00274842" w:rsidRPr="00901F6D" w:rsidRDefault="00274842" w:rsidP="00982315">
            <w:pPr>
              <w:pStyle w:val="Geenafstand"/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098AE" w14:textId="0FB7EB46" w:rsidR="00274842" w:rsidRPr="00901F6D" w:rsidRDefault="00274842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01F6D">
              <w:t>Zwaar tillen, duwen of trekken, komt voor.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41AC0" w14:textId="77777777" w:rsidR="00274842" w:rsidRPr="00973722" w:rsidRDefault="00274842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E0D39" w14:textId="00C3D5F7" w:rsidR="00274842" w:rsidRPr="00973722" w:rsidRDefault="00274842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E1E85" w14:textId="77777777" w:rsidR="00274842" w:rsidRPr="00973722" w:rsidRDefault="00274842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4842" w14:paraId="7D71CA23" w14:textId="77777777" w:rsidTr="002748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11D97" w14:textId="77777777" w:rsidR="00274842" w:rsidRPr="00901F6D" w:rsidRDefault="00274842" w:rsidP="00982315">
            <w:pPr>
              <w:pStyle w:val="Geenafstand"/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C4B10" w14:textId="2C80BAB0" w:rsidR="00274842" w:rsidRPr="00901F6D" w:rsidRDefault="00274842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901F6D">
              <w:t xml:space="preserve">Werknemers in de thuiszorg kunnen in aanraking komen met allerlei bacteriën, virussen en parasieten: biologische agentia. Hierdoor kunnen zij infecties oplopen en ernstig ziek worden. Bv MRSA, Hepatitis, HIV, legionella, Noro-virus of COVID-19. 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FCB4F" w14:textId="77777777" w:rsidR="00274842" w:rsidRDefault="00274842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884B9" w14:textId="76B33687" w:rsidR="00274842" w:rsidRDefault="00274842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873DD" w14:textId="77777777" w:rsidR="00274842" w:rsidRPr="00973722" w:rsidRDefault="00274842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4842" w14:paraId="08F16C04" w14:textId="77777777" w:rsidTr="00274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22456" w14:textId="77777777" w:rsidR="00274842" w:rsidRPr="00901F6D" w:rsidRDefault="00274842" w:rsidP="00982315">
            <w:pPr>
              <w:pStyle w:val="Geenafstand"/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7482F" w14:textId="6EA8FB00" w:rsidR="00274842" w:rsidRPr="00901F6D" w:rsidRDefault="00274842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01F6D">
              <w:t xml:space="preserve">Medewerkers te maken krijgen met agressie of andere ongewenste omgangsvormen. 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4928C" w14:textId="77777777" w:rsidR="00274842" w:rsidRDefault="00274842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91F0C" w14:textId="2E676FB1" w:rsidR="00274842" w:rsidRDefault="00274842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8DF75" w14:textId="77777777" w:rsidR="00274842" w:rsidRPr="00973722" w:rsidRDefault="00274842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DE8E29A" w14:textId="6186B525" w:rsidR="004D09BB" w:rsidRDefault="004D09BB" w:rsidP="004D09BB">
      <w:pPr>
        <w:pStyle w:val="Geenafstand"/>
      </w:pPr>
    </w:p>
    <w:p w14:paraId="07E04A06" w14:textId="42848C24" w:rsidR="00274842" w:rsidRDefault="00274842" w:rsidP="004D09BB">
      <w:pPr>
        <w:pStyle w:val="Geenafstand"/>
      </w:pPr>
    </w:p>
    <w:p w14:paraId="72011140" w14:textId="2DFFABBA" w:rsidR="00274842" w:rsidRDefault="00274842" w:rsidP="004D09BB">
      <w:pPr>
        <w:pStyle w:val="Geenafstand"/>
      </w:pPr>
    </w:p>
    <w:p w14:paraId="446BD291" w14:textId="77777777" w:rsidR="00274842" w:rsidRDefault="00274842" w:rsidP="004D09BB">
      <w:pPr>
        <w:pStyle w:val="Geenafstand"/>
      </w:pPr>
    </w:p>
    <w:p w14:paraId="31224218" w14:textId="3A97D575" w:rsidR="00277864" w:rsidRPr="00274842" w:rsidRDefault="00277864" w:rsidP="00277864">
      <w:pPr>
        <w:pStyle w:val="Geenafstand"/>
        <w:numPr>
          <w:ilvl w:val="0"/>
          <w:numId w:val="10"/>
        </w:numPr>
        <w:rPr>
          <w:b/>
          <w:sz w:val="26"/>
          <w:szCs w:val="26"/>
        </w:rPr>
      </w:pPr>
      <w:r w:rsidRPr="00274842">
        <w:rPr>
          <w:b/>
          <w:sz w:val="26"/>
          <w:szCs w:val="26"/>
        </w:rPr>
        <w:lastRenderedPageBreak/>
        <w:t xml:space="preserve">Continuïteit van de zorg- en dienstverlening </w:t>
      </w:r>
    </w:p>
    <w:p w14:paraId="5E99661A" w14:textId="3DEED8E6" w:rsidR="00277864" w:rsidRDefault="00277864" w:rsidP="00277864">
      <w:pPr>
        <w:pStyle w:val="Geenafstand"/>
        <w:rPr>
          <w:b/>
        </w:rPr>
      </w:pPr>
    </w:p>
    <w:tbl>
      <w:tblPr>
        <w:tblStyle w:val="Lichtraster-accent1"/>
        <w:tblW w:w="14748" w:type="dxa"/>
        <w:tblInd w:w="-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8"/>
        <w:gridCol w:w="4083"/>
        <w:gridCol w:w="1738"/>
        <w:gridCol w:w="5236"/>
        <w:gridCol w:w="2693"/>
      </w:tblGrid>
      <w:tr w:rsidR="00274842" w14:paraId="0B43A794" w14:textId="77777777" w:rsidTr="00274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6A861A51" w14:textId="2EF96AA8" w:rsidR="00274842" w:rsidRPr="001411AA" w:rsidRDefault="00274842" w:rsidP="00E35BB9">
            <w:pPr>
              <w:pStyle w:val="Geenafstand"/>
              <w:rPr>
                <w:color w:val="FFFFFF" w:themeColor="background1"/>
              </w:rPr>
            </w:pPr>
            <w:r w:rsidRPr="00274842">
              <w:rPr>
                <w:rFonts w:asciiTheme="minorHAnsi" w:hAnsiTheme="minorHAnsi"/>
                <w:color w:val="FFFFFF" w:themeColor="background1"/>
              </w:rPr>
              <w:t>Datum</w:t>
            </w:r>
          </w:p>
        </w:tc>
        <w:tc>
          <w:tcPr>
            <w:tcW w:w="40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5E21197D" w14:textId="07FF5C57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Risico</w:t>
            </w:r>
          </w:p>
        </w:tc>
        <w:tc>
          <w:tcPr>
            <w:tcW w:w="17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0DCF51FF" w14:textId="33F31115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70EC5">
              <w:rPr>
                <w:rFonts w:asciiTheme="minorHAnsi" w:hAnsiTheme="minorHAnsi"/>
                <w:color w:val="FFFFFF" w:themeColor="background1"/>
              </w:rPr>
              <w:t>Accepteren of beheersen</w:t>
            </w:r>
            <w:r>
              <w:rPr>
                <w:color w:val="FFFFFF" w:themeColor="background1"/>
              </w:rPr>
              <w:t>?</w:t>
            </w:r>
          </w:p>
        </w:tc>
        <w:tc>
          <w:tcPr>
            <w:tcW w:w="52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36DBC6B9" w14:textId="7D570107" w:rsidR="00274842" w:rsidRPr="00274842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</w:rPr>
            </w:pPr>
            <w:r w:rsidRPr="00274842">
              <w:rPr>
                <w:rFonts w:asciiTheme="minorHAnsi" w:hAnsiTheme="minorHAnsi"/>
                <w:color w:val="FFFFFF" w:themeColor="background1"/>
              </w:rPr>
              <w:t>Beheersmaatregel</w:t>
            </w:r>
          </w:p>
        </w:tc>
        <w:tc>
          <w:tcPr>
            <w:tcW w:w="26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286379C8" w14:textId="77777777" w:rsidR="00274842" w:rsidRPr="00274842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</w:rPr>
            </w:pPr>
            <w:r w:rsidRPr="00274842">
              <w:rPr>
                <w:rFonts w:asciiTheme="minorHAnsi" w:hAnsiTheme="minorHAnsi"/>
                <w:color w:val="FFFFFF" w:themeColor="background1"/>
              </w:rPr>
              <w:t>Evaluatie</w:t>
            </w:r>
          </w:p>
        </w:tc>
      </w:tr>
      <w:tr w:rsidR="00274842" w14:paraId="27A7E331" w14:textId="77777777" w:rsidTr="00274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8FAD2E7" w14:textId="77777777" w:rsidR="00274842" w:rsidRPr="00901F6D" w:rsidRDefault="00274842" w:rsidP="00E35BB9">
            <w:pPr>
              <w:pStyle w:val="Geenafstand"/>
            </w:pPr>
          </w:p>
        </w:tc>
        <w:tc>
          <w:tcPr>
            <w:tcW w:w="40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D809BE7" w14:textId="35AC95C7" w:rsidR="00274842" w:rsidRPr="00901F6D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01F6D">
              <w:t>Er is niet voldoende personeel</w:t>
            </w:r>
          </w:p>
        </w:tc>
        <w:tc>
          <w:tcPr>
            <w:tcW w:w="17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216373D" w14:textId="77777777" w:rsidR="00274842" w:rsidRPr="00973722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9E9BD2B" w14:textId="65895F34" w:rsidR="00274842" w:rsidRPr="00973722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70AE2B3" w14:textId="77777777" w:rsidR="00274842" w:rsidRPr="00973722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4842" w14:paraId="3175AE43" w14:textId="77777777" w:rsidTr="002748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DBD9027" w14:textId="77777777" w:rsidR="00274842" w:rsidRPr="00901F6D" w:rsidRDefault="00274842" w:rsidP="00E35BB9">
            <w:pPr>
              <w:pStyle w:val="Geenafstand"/>
            </w:pPr>
          </w:p>
        </w:tc>
        <w:tc>
          <w:tcPr>
            <w:tcW w:w="40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1F85150" w14:textId="0979B912" w:rsidR="00274842" w:rsidRPr="00901F6D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901F6D">
              <w:t xml:space="preserve">Meerdere medewerkers zijn tegelijk ziek of niet inzetbaar </w:t>
            </w:r>
          </w:p>
        </w:tc>
        <w:tc>
          <w:tcPr>
            <w:tcW w:w="17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B036D11" w14:textId="77777777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2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E5434EA" w14:textId="095207D7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F7EE075" w14:textId="77777777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F03C726" w14:textId="5892E976" w:rsidR="00277864" w:rsidRDefault="00277864" w:rsidP="00277864">
      <w:pPr>
        <w:pStyle w:val="Geenafstand"/>
        <w:rPr>
          <w:b/>
        </w:rPr>
      </w:pPr>
    </w:p>
    <w:p w14:paraId="1713283D" w14:textId="77777777" w:rsidR="00274842" w:rsidRDefault="00274842" w:rsidP="00277864">
      <w:pPr>
        <w:pStyle w:val="Geenafstand"/>
        <w:rPr>
          <w:b/>
        </w:rPr>
      </w:pPr>
    </w:p>
    <w:p w14:paraId="7923EF9B" w14:textId="157D2FA7" w:rsidR="00277864" w:rsidRPr="00274842" w:rsidRDefault="00277864" w:rsidP="00277864">
      <w:pPr>
        <w:pStyle w:val="Geenafstand"/>
        <w:numPr>
          <w:ilvl w:val="0"/>
          <w:numId w:val="10"/>
        </w:numPr>
        <w:rPr>
          <w:b/>
          <w:sz w:val="26"/>
          <w:szCs w:val="26"/>
        </w:rPr>
      </w:pPr>
      <w:r w:rsidRPr="00274842">
        <w:rPr>
          <w:b/>
          <w:sz w:val="26"/>
          <w:szCs w:val="26"/>
        </w:rPr>
        <w:t>Invoeren van voor de organisatie nieuwe zorg- en dienstverlening</w:t>
      </w:r>
    </w:p>
    <w:p w14:paraId="4E8C20F5" w14:textId="70D9260D" w:rsidR="00277864" w:rsidRDefault="00277864" w:rsidP="00277864">
      <w:pPr>
        <w:pStyle w:val="Geenafstand"/>
        <w:ind w:left="720"/>
        <w:rPr>
          <w:b/>
        </w:rPr>
      </w:pPr>
    </w:p>
    <w:tbl>
      <w:tblPr>
        <w:tblStyle w:val="Lichtraster-accent1"/>
        <w:tblW w:w="1474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4099"/>
        <w:gridCol w:w="1697"/>
        <w:gridCol w:w="5261"/>
        <w:gridCol w:w="2693"/>
      </w:tblGrid>
      <w:tr w:rsidR="00274842" w14:paraId="67D0C40E" w14:textId="77777777" w:rsidTr="00274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63F98363" w14:textId="0AF8B66E" w:rsidR="00274842" w:rsidRPr="001411AA" w:rsidRDefault="00274842" w:rsidP="00E35BB9">
            <w:pPr>
              <w:pStyle w:val="Geenafstand"/>
              <w:rPr>
                <w:color w:val="FFFFFF" w:themeColor="background1"/>
              </w:rPr>
            </w:pPr>
            <w:r w:rsidRPr="00274842">
              <w:rPr>
                <w:rFonts w:asciiTheme="minorHAnsi" w:hAnsiTheme="minorHAnsi"/>
                <w:color w:val="FFFFFF" w:themeColor="background1"/>
              </w:rPr>
              <w:t>Datum</w:t>
            </w:r>
          </w:p>
        </w:tc>
        <w:tc>
          <w:tcPr>
            <w:tcW w:w="40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5DB986E2" w14:textId="308B1D8D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Risico</w:t>
            </w:r>
          </w:p>
        </w:tc>
        <w:tc>
          <w:tcPr>
            <w:tcW w:w="169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143F6B86" w14:textId="1CF1A2C6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70EC5">
              <w:rPr>
                <w:rFonts w:asciiTheme="minorHAnsi" w:hAnsiTheme="minorHAnsi"/>
                <w:color w:val="FFFFFF" w:themeColor="background1"/>
              </w:rPr>
              <w:t>Accepteren of beheersen</w:t>
            </w:r>
            <w:r>
              <w:rPr>
                <w:color w:val="FFFFFF" w:themeColor="background1"/>
              </w:rPr>
              <w:t>?</w:t>
            </w:r>
          </w:p>
        </w:tc>
        <w:tc>
          <w:tcPr>
            <w:tcW w:w="52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3178724E" w14:textId="5294098E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Beheersmaatregel</w:t>
            </w:r>
          </w:p>
        </w:tc>
        <w:tc>
          <w:tcPr>
            <w:tcW w:w="26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74C5EAE2" w14:textId="77777777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Evaluatie</w:t>
            </w:r>
          </w:p>
        </w:tc>
      </w:tr>
      <w:tr w:rsidR="00274842" w14:paraId="309646AC" w14:textId="77777777" w:rsidTr="00274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2B3546D" w14:textId="77777777" w:rsidR="00274842" w:rsidRPr="00901F6D" w:rsidRDefault="00274842" w:rsidP="00E35BB9">
            <w:pPr>
              <w:pStyle w:val="Geenafstand"/>
            </w:pPr>
          </w:p>
        </w:tc>
        <w:tc>
          <w:tcPr>
            <w:tcW w:w="40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EFE32EA" w14:textId="76324CA5" w:rsidR="00274842" w:rsidRPr="00901F6D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01F6D">
              <w:t xml:space="preserve">Medewerkers zijn niet op de hoogte van  de wijze waarop de nieuwe zorg- en/of dienstverlening moet worden uitgevoerd / de afspraken. </w:t>
            </w:r>
          </w:p>
        </w:tc>
        <w:tc>
          <w:tcPr>
            <w:tcW w:w="169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1419205" w14:textId="77777777" w:rsidR="00274842" w:rsidRPr="00973722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8F40F15" w14:textId="600CAC79" w:rsidR="00274842" w:rsidRPr="00973722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5F34477" w14:textId="77777777" w:rsidR="00274842" w:rsidRPr="00973722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4842" w14:paraId="1818958C" w14:textId="77777777" w:rsidTr="002748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183FD70" w14:textId="77777777" w:rsidR="00274842" w:rsidRPr="00973722" w:rsidRDefault="00274842" w:rsidP="00E35BB9">
            <w:pPr>
              <w:pStyle w:val="Geenafstand"/>
            </w:pPr>
          </w:p>
        </w:tc>
        <w:tc>
          <w:tcPr>
            <w:tcW w:w="40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0220C3B" w14:textId="34BA7E17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925FDC8" w14:textId="77777777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2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53BDB73" w14:textId="2B8BB185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45E7E1A" w14:textId="77777777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FB4925D" w14:textId="7CFE46AA" w:rsidR="00277864" w:rsidRDefault="00277864" w:rsidP="00277864">
      <w:pPr>
        <w:pStyle w:val="Geenafstand"/>
        <w:ind w:left="720"/>
        <w:rPr>
          <w:b/>
        </w:rPr>
      </w:pPr>
    </w:p>
    <w:p w14:paraId="41E9E590" w14:textId="45189E41" w:rsidR="00170EC5" w:rsidRDefault="00170EC5" w:rsidP="00277864">
      <w:pPr>
        <w:pStyle w:val="Geenafstand"/>
        <w:ind w:left="720"/>
        <w:rPr>
          <w:b/>
        </w:rPr>
      </w:pPr>
    </w:p>
    <w:p w14:paraId="5C7BEE64" w14:textId="197556CF" w:rsidR="00170EC5" w:rsidRDefault="00170EC5" w:rsidP="00277864">
      <w:pPr>
        <w:pStyle w:val="Geenafstand"/>
        <w:ind w:left="720"/>
        <w:rPr>
          <w:b/>
        </w:rPr>
      </w:pPr>
    </w:p>
    <w:p w14:paraId="45900CEE" w14:textId="424CD61C" w:rsidR="00170EC5" w:rsidRDefault="00170EC5" w:rsidP="00277864">
      <w:pPr>
        <w:pStyle w:val="Geenafstand"/>
        <w:ind w:left="720"/>
        <w:rPr>
          <w:b/>
        </w:rPr>
      </w:pPr>
    </w:p>
    <w:p w14:paraId="18BECD3C" w14:textId="6AD44133" w:rsidR="00170EC5" w:rsidRDefault="00170EC5" w:rsidP="00277864">
      <w:pPr>
        <w:pStyle w:val="Geenafstand"/>
        <w:ind w:left="720"/>
        <w:rPr>
          <w:b/>
        </w:rPr>
      </w:pPr>
    </w:p>
    <w:p w14:paraId="6BD62987" w14:textId="1203FE61" w:rsidR="00170EC5" w:rsidRDefault="00170EC5" w:rsidP="00277864">
      <w:pPr>
        <w:pStyle w:val="Geenafstand"/>
        <w:ind w:left="720"/>
        <w:rPr>
          <w:b/>
        </w:rPr>
      </w:pPr>
    </w:p>
    <w:p w14:paraId="3E429D17" w14:textId="1C914AA2" w:rsidR="00170EC5" w:rsidRDefault="00170EC5" w:rsidP="00277864">
      <w:pPr>
        <w:pStyle w:val="Geenafstand"/>
        <w:ind w:left="720"/>
        <w:rPr>
          <w:b/>
        </w:rPr>
      </w:pPr>
    </w:p>
    <w:p w14:paraId="0CE8E313" w14:textId="5D5C088C" w:rsidR="00170EC5" w:rsidRDefault="00170EC5" w:rsidP="00277864">
      <w:pPr>
        <w:pStyle w:val="Geenafstand"/>
        <w:ind w:left="720"/>
        <w:rPr>
          <w:b/>
        </w:rPr>
      </w:pPr>
    </w:p>
    <w:p w14:paraId="2EC0C8FD" w14:textId="77777777" w:rsidR="00170EC5" w:rsidRDefault="00170EC5" w:rsidP="00277864">
      <w:pPr>
        <w:pStyle w:val="Geenafstand"/>
        <w:ind w:left="720"/>
        <w:rPr>
          <w:b/>
        </w:rPr>
      </w:pPr>
    </w:p>
    <w:p w14:paraId="2E358A98" w14:textId="1F8CB5A3" w:rsidR="00277864" w:rsidRPr="00274842" w:rsidRDefault="00277864" w:rsidP="00277864">
      <w:pPr>
        <w:pStyle w:val="Geenafstand"/>
        <w:numPr>
          <w:ilvl w:val="0"/>
          <w:numId w:val="10"/>
        </w:numPr>
        <w:rPr>
          <w:b/>
          <w:sz w:val="26"/>
          <w:szCs w:val="26"/>
        </w:rPr>
      </w:pPr>
      <w:r w:rsidRPr="00274842">
        <w:rPr>
          <w:b/>
          <w:sz w:val="26"/>
          <w:szCs w:val="26"/>
        </w:rPr>
        <w:lastRenderedPageBreak/>
        <w:t>Risico’s bij de inkoop en uitbesteding van diensten</w:t>
      </w:r>
    </w:p>
    <w:p w14:paraId="646183F7" w14:textId="77777777" w:rsidR="004D09BB" w:rsidRDefault="004D09BB" w:rsidP="004D09BB">
      <w:pPr>
        <w:pStyle w:val="Geenafstand"/>
      </w:pPr>
    </w:p>
    <w:tbl>
      <w:tblPr>
        <w:tblStyle w:val="Lichtraster-accent1"/>
        <w:tblW w:w="14743" w:type="dxa"/>
        <w:tblInd w:w="-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3982"/>
        <w:gridCol w:w="1830"/>
        <w:gridCol w:w="5245"/>
        <w:gridCol w:w="2693"/>
      </w:tblGrid>
      <w:tr w:rsidR="00274842" w14:paraId="0BAA0C27" w14:textId="77777777" w:rsidTr="00274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3D2F3E6F" w14:textId="429E7367" w:rsidR="00274842" w:rsidRPr="001411AA" w:rsidRDefault="00274842" w:rsidP="00982315">
            <w:pPr>
              <w:pStyle w:val="Geenafstand"/>
              <w:rPr>
                <w:color w:val="FFFFFF" w:themeColor="background1"/>
              </w:rPr>
            </w:pPr>
            <w:r w:rsidRPr="00274842">
              <w:rPr>
                <w:rFonts w:asciiTheme="minorHAnsi" w:hAnsiTheme="minorHAnsi"/>
                <w:color w:val="FFFFFF" w:themeColor="background1"/>
              </w:rPr>
              <w:t>Datum</w:t>
            </w:r>
          </w:p>
        </w:tc>
        <w:tc>
          <w:tcPr>
            <w:tcW w:w="398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0C1095B1" w14:textId="569214A7" w:rsidR="00274842" w:rsidRPr="001411AA" w:rsidRDefault="00274842" w:rsidP="00982315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Risico</w:t>
            </w:r>
          </w:p>
        </w:tc>
        <w:tc>
          <w:tcPr>
            <w:tcW w:w="18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5736AFD7" w14:textId="5730B216" w:rsidR="00274842" w:rsidRPr="001411AA" w:rsidRDefault="00274842" w:rsidP="00982315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70EC5">
              <w:rPr>
                <w:rFonts w:asciiTheme="minorHAnsi" w:hAnsiTheme="minorHAnsi"/>
                <w:color w:val="FFFFFF" w:themeColor="background1"/>
              </w:rPr>
              <w:t>Accepteren of beheersen</w:t>
            </w:r>
            <w:r>
              <w:rPr>
                <w:color w:val="FFFFFF" w:themeColor="background1"/>
              </w:rPr>
              <w:t>?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734B5D8C" w14:textId="4485AC7A" w:rsidR="00274842" w:rsidRPr="001411AA" w:rsidRDefault="00274842" w:rsidP="00982315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Beheersmaatregel</w:t>
            </w:r>
          </w:p>
        </w:tc>
        <w:tc>
          <w:tcPr>
            <w:tcW w:w="26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2D50B12E" w14:textId="10241A72" w:rsidR="00274842" w:rsidRPr="001411AA" w:rsidRDefault="00274842" w:rsidP="00982315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Evaluatie</w:t>
            </w:r>
          </w:p>
        </w:tc>
      </w:tr>
      <w:tr w:rsidR="00274842" w14:paraId="35F432C4" w14:textId="77777777" w:rsidTr="00274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FF54F1C" w14:textId="77777777" w:rsidR="00274842" w:rsidRPr="00973722" w:rsidRDefault="00274842" w:rsidP="00982315">
            <w:pPr>
              <w:pStyle w:val="Geenafstand"/>
            </w:pPr>
          </w:p>
        </w:tc>
        <w:tc>
          <w:tcPr>
            <w:tcW w:w="398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5A0F0DD" w14:textId="587AF427" w:rsidR="00274842" w:rsidRPr="00973722" w:rsidRDefault="00274842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8FB9E44" w14:textId="77777777" w:rsidR="00274842" w:rsidRPr="00973722" w:rsidRDefault="00274842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A4506B4" w14:textId="6804BE0B" w:rsidR="00274842" w:rsidRPr="00973722" w:rsidRDefault="00274842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51F1EFA" w14:textId="77777777" w:rsidR="00274842" w:rsidRPr="00973722" w:rsidRDefault="00274842" w:rsidP="00982315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4842" w14:paraId="46BD2DE4" w14:textId="77777777" w:rsidTr="002748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22480A8" w14:textId="77777777" w:rsidR="00274842" w:rsidRPr="00973722" w:rsidRDefault="00274842" w:rsidP="00982315">
            <w:pPr>
              <w:pStyle w:val="Geenafstand"/>
            </w:pPr>
          </w:p>
        </w:tc>
        <w:tc>
          <w:tcPr>
            <w:tcW w:w="398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2FFC064" w14:textId="00E8E84D" w:rsidR="00274842" w:rsidRPr="00973722" w:rsidRDefault="00274842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B747842" w14:textId="77777777" w:rsidR="00274842" w:rsidRPr="00973722" w:rsidRDefault="00274842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8848011" w14:textId="07F34A42" w:rsidR="00274842" w:rsidRPr="00973722" w:rsidRDefault="00274842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E31C772" w14:textId="77777777" w:rsidR="00274842" w:rsidRPr="00973722" w:rsidRDefault="00274842" w:rsidP="00982315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421B27C" w14:textId="59D9236E" w:rsidR="00170EC5" w:rsidRDefault="00170EC5" w:rsidP="00170EC5">
      <w:pPr>
        <w:pStyle w:val="Geenafstand"/>
        <w:ind w:left="720"/>
        <w:rPr>
          <w:b/>
        </w:rPr>
      </w:pPr>
    </w:p>
    <w:p w14:paraId="7A312B98" w14:textId="77777777" w:rsidR="00274842" w:rsidRDefault="00274842" w:rsidP="00170EC5">
      <w:pPr>
        <w:pStyle w:val="Geenafstand"/>
        <w:ind w:left="720"/>
        <w:rPr>
          <w:b/>
        </w:rPr>
      </w:pPr>
    </w:p>
    <w:p w14:paraId="2DB7BA41" w14:textId="34EB5B7E" w:rsidR="00DC18A5" w:rsidRPr="00274842" w:rsidRDefault="00277864" w:rsidP="00277864">
      <w:pPr>
        <w:pStyle w:val="Geenafstand"/>
        <w:numPr>
          <w:ilvl w:val="0"/>
          <w:numId w:val="10"/>
        </w:numPr>
        <w:rPr>
          <w:b/>
          <w:sz w:val="26"/>
          <w:szCs w:val="26"/>
        </w:rPr>
      </w:pPr>
      <w:r w:rsidRPr="00274842">
        <w:rPr>
          <w:b/>
          <w:sz w:val="26"/>
          <w:szCs w:val="26"/>
        </w:rPr>
        <w:t>Thema’s die in relevante toetsingskaders staan</w:t>
      </w:r>
    </w:p>
    <w:p w14:paraId="18007141" w14:textId="64057D56" w:rsidR="00277864" w:rsidRDefault="00277864" w:rsidP="00277864">
      <w:pPr>
        <w:pStyle w:val="Geenafstand"/>
        <w:rPr>
          <w:b/>
        </w:rPr>
      </w:pPr>
    </w:p>
    <w:tbl>
      <w:tblPr>
        <w:tblStyle w:val="Lichtraster-accent1"/>
        <w:tblW w:w="14743" w:type="dxa"/>
        <w:tblInd w:w="-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3982"/>
        <w:gridCol w:w="1830"/>
        <w:gridCol w:w="5245"/>
        <w:gridCol w:w="2693"/>
      </w:tblGrid>
      <w:tr w:rsidR="00274842" w14:paraId="14CED54B" w14:textId="77777777" w:rsidTr="00274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18790EFD" w14:textId="2C950929" w:rsidR="00274842" w:rsidRPr="00274842" w:rsidRDefault="00274842" w:rsidP="00E35BB9">
            <w:pPr>
              <w:pStyle w:val="Geenafstand"/>
              <w:rPr>
                <w:color w:val="FFFFFF" w:themeColor="background1"/>
              </w:rPr>
            </w:pPr>
            <w:r w:rsidRPr="00274842">
              <w:rPr>
                <w:rFonts w:asciiTheme="minorHAnsi" w:hAnsiTheme="minorHAnsi"/>
                <w:color w:val="FFFFFF" w:themeColor="background1"/>
              </w:rPr>
              <w:t>Datum</w:t>
            </w:r>
          </w:p>
        </w:tc>
        <w:tc>
          <w:tcPr>
            <w:tcW w:w="398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7ECD106E" w14:textId="01FB159E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Risico</w:t>
            </w:r>
          </w:p>
        </w:tc>
        <w:tc>
          <w:tcPr>
            <w:tcW w:w="18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06FFF15E" w14:textId="3C82D866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70EC5">
              <w:rPr>
                <w:rFonts w:asciiTheme="minorHAnsi" w:hAnsiTheme="minorHAnsi"/>
                <w:color w:val="FFFFFF" w:themeColor="background1"/>
              </w:rPr>
              <w:t>Accepteren of beheersen</w:t>
            </w:r>
            <w:r>
              <w:rPr>
                <w:color w:val="FFFFFF" w:themeColor="background1"/>
              </w:rPr>
              <w:t>?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1BFC560E" w14:textId="754C30FB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Beheersmaatregel</w:t>
            </w:r>
          </w:p>
        </w:tc>
        <w:tc>
          <w:tcPr>
            <w:tcW w:w="26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3A7E27EF" w14:textId="77777777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Evaluatie</w:t>
            </w:r>
          </w:p>
        </w:tc>
      </w:tr>
      <w:tr w:rsidR="00274842" w14:paraId="2E43EFB8" w14:textId="77777777" w:rsidTr="00274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B7BDF9F" w14:textId="77777777" w:rsidR="00274842" w:rsidRPr="00973722" w:rsidRDefault="00274842" w:rsidP="00E35BB9">
            <w:pPr>
              <w:pStyle w:val="Geenafstand"/>
            </w:pPr>
          </w:p>
        </w:tc>
        <w:tc>
          <w:tcPr>
            <w:tcW w:w="398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DD94D13" w14:textId="7740C96A" w:rsidR="00274842" w:rsidRPr="00973722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FC2535E" w14:textId="77777777" w:rsidR="00274842" w:rsidRPr="00973722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46EBFE5" w14:textId="23DB5115" w:rsidR="00274842" w:rsidRPr="00973722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7C4A6E8" w14:textId="77777777" w:rsidR="00274842" w:rsidRPr="00973722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4842" w14:paraId="7353CE96" w14:textId="77777777" w:rsidTr="002748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D470C74" w14:textId="77777777" w:rsidR="00274842" w:rsidRPr="00973722" w:rsidRDefault="00274842" w:rsidP="00E35BB9">
            <w:pPr>
              <w:pStyle w:val="Geenafstand"/>
            </w:pPr>
          </w:p>
        </w:tc>
        <w:tc>
          <w:tcPr>
            <w:tcW w:w="398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F502CB9" w14:textId="2A3E90D5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6F3BDB8" w14:textId="77777777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1D0AEF7" w14:textId="4D051497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DD51A03" w14:textId="77777777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F17B6B7" w14:textId="2BC97E52" w:rsidR="00277864" w:rsidRDefault="00277864" w:rsidP="00277864">
      <w:pPr>
        <w:pStyle w:val="Geenafstand"/>
        <w:rPr>
          <w:b/>
        </w:rPr>
      </w:pPr>
    </w:p>
    <w:p w14:paraId="6BFFE295" w14:textId="02B4A1DE" w:rsidR="00277864" w:rsidRDefault="00277864" w:rsidP="00277864">
      <w:pPr>
        <w:pStyle w:val="Geenafstand"/>
        <w:rPr>
          <w:b/>
        </w:rPr>
      </w:pPr>
    </w:p>
    <w:p w14:paraId="66B268D5" w14:textId="656CB382" w:rsidR="00170EC5" w:rsidRDefault="00170EC5" w:rsidP="00277864">
      <w:pPr>
        <w:pStyle w:val="Geenafstand"/>
        <w:rPr>
          <w:b/>
        </w:rPr>
      </w:pPr>
    </w:p>
    <w:p w14:paraId="162F63F0" w14:textId="33199C45" w:rsidR="00170EC5" w:rsidRDefault="00170EC5" w:rsidP="00277864">
      <w:pPr>
        <w:pStyle w:val="Geenafstand"/>
        <w:rPr>
          <w:b/>
        </w:rPr>
      </w:pPr>
    </w:p>
    <w:p w14:paraId="788CD1BD" w14:textId="4D573539" w:rsidR="00170EC5" w:rsidRDefault="00170EC5" w:rsidP="00277864">
      <w:pPr>
        <w:pStyle w:val="Geenafstand"/>
        <w:rPr>
          <w:b/>
        </w:rPr>
      </w:pPr>
    </w:p>
    <w:p w14:paraId="25A1A566" w14:textId="4552FDCA" w:rsidR="00170EC5" w:rsidRDefault="00170EC5" w:rsidP="00277864">
      <w:pPr>
        <w:pStyle w:val="Geenafstand"/>
        <w:rPr>
          <w:b/>
        </w:rPr>
      </w:pPr>
    </w:p>
    <w:p w14:paraId="1BDF1004" w14:textId="577636EE" w:rsidR="00170EC5" w:rsidRDefault="00170EC5" w:rsidP="00277864">
      <w:pPr>
        <w:pStyle w:val="Geenafstand"/>
        <w:rPr>
          <w:b/>
        </w:rPr>
      </w:pPr>
    </w:p>
    <w:p w14:paraId="6D261B41" w14:textId="77777777" w:rsidR="00170EC5" w:rsidRDefault="00170EC5" w:rsidP="00277864">
      <w:pPr>
        <w:pStyle w:val="Geenafstand"/>
        <w:rPr>
          <w:b/>
        </w:rPr>
      </w:pPr>
    </w:p>
    <w:p w14:paraId="57999EF7" w14:textId="25549ACD" w:rsidR="00277864" w:rsidRPr="00274842" w:rsidRDefault="00277864" w:rsidP="00277864">
      <w:pPr>
        <w:pStyle w:val="Geenafstand"/>
        <w:numPr>
          <w:ilvl w:val="0"/>
          <w:numId w:val="10"/>
        </w:numPr>
        <w:rPr>
          <w:b/>
          <w:sz w:val="26"/>
          <w:szCs w:val="26"/>
        </w:rPr>
      </w:pPr>
      <w:r w:rsidRPr="00274842">
        <w:rPr>
          <w:b/>
          <w:sz w:val="26"/>
          <w:szCs w:val="26"/>
        </w:rPr>
        <w:t>Privacy en informatiebeveiliging</w:t>
      </w:r>
    </w:p>
    <w:p w14:paraId="39C373AE" w14:textId="1A399F73" w:rsidR="00277864" w:rsidRDefault="00277864" w:rsidP="00277864">
      <w:pPr>
        <w:pStyle w:val="Geenafstand"/>
        <w:rPr>
          <w:b/>
        </w:rPr>
      </w:pPr>
    </w:p>
    <w:tbl>
      <w:tblPr>
        <w:tblStyle w:val="Lichtraster-accent1"/>
        <w:tblW w:w="14743" w:type="dxa"/>
        <w:tblInd w:w="-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3969"/>
        <w:gridCol w:w="1868"/>
        <w:gridCol w:w="5220"/>
        <w:gridCol w:w="2693"/>
      </w:tblGrid>
      <w:tr w:rsidR="00274842" w14:paraId="6CFD51C4" w14:textId="77777777" w:rsidTr="00274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518F022D" w14:textId="77777777" w:rsidR="00274842" w:rsidRPr="001411AA" w:rsidRDefault="00274842" w:rsidP="00E35BB9">
            <w:pPr>
              <w:pStyle w:val="Geenafstand"/>
              <w:rPr>
                <w:color w:val="FFFFFF" w:themeColor="background1"/>
              </w:rPr>
            </w:pPr>
          </w:p>
        </w:tc>
        <w:tc>
          <w:tcPr>
            <w:tcW w:w="39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281FC426" w14:textId="16302F30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Risico</w:t>
            </w:r>
          </w:p>
        </w:tc>
        <w:tc>
          <w:tcPr>
            <w:tcW w:w="18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4CD0431E" w14:textId="031B7EE2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70EC5">
              <w:rPr>
                <w:rFonts w:asciiTheme="minorHAnsi" w:hAnsiTheme="minorHAnsi"/>
                <w:color w:val="FFFFFF" w:themeColor="background1"/>
              </w:rPr>
              <w:t>Accepteren of beheersen</w:t>
            </w:r>
            <w:r>
              <w:rPr>
                <w:color w:val="FFFFFF" w:themeColor="background1"/>
              </w:rPr>
              <w:t>?</w:t>
            </w:r>
          </w:p>
        </w:tc>
        <w:tc>
          <w:tcPr>
            <w:tcW w:w="52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65B4C017" w14:textId="32A3B129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Beheersmaatregel</w:t>
            </w:r>
          </w:p>
        </w:tc>
        <w:tc>
          <w:tcPr>
            <w:tcW w:w="26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623A2DD6" w14:textId="77777777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Evaluatie</w:t>
            </w:r>
          </w:p>
        </w:tc>
      </w:tr>
      <w:tr w:rsidR="00274842" w:rsidRPr="00D51B43" w14:paraId="41F22411" w14:textId="77777777" w:rsidTr="00274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961A09E" w14:textId="77777777" w:rsidR="00274842" w:rsidRPr="00D51B43" w:rsidRDefault="00274842" w:rsidP="00E35BB9">
            <w:pPr>
              <w:pStyle w:val="Geenafstand"/>
            </w:pPr>
          </w:p>
        </w:tc>
        <w:tc>
          <w:tcPr>
            <w:tcW w:w="39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D36C30A" w14:textId="76536BF6" w:rsidR="00274842" w:rsidRPr="00D51B43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51B43">
              <w:t xml:space="preserve">Er wordt niet zorgvuldig omgegaan met privacygevoelige informatie, waardoor het risico van een datalek ontstaat. </w:t>
            </w:r>
          </w:p>
        </w:tc>
        <w:tc>
          <w:tcPr>
            <w:tcW w:w="18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0EC3E0F" w14:textId="77777777" w:rsidR="00274842" w:rsidRPr="00D51B43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8E533C5" w14:textId="6CABABD7" w:rsidR="00274842" w:rsidRPr="00D51B43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BFFDDF1" w14:textId="77777777" w:rsidR="00274842" w:rsidRPr="00D51B43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4842" w14:paraId="4405265C" w14:textId="77777777" w:rsidTr="002748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A24DC1B" w14:textId="77777777" w:rsidR="00274842" w:rsidRPr="00973722" w:rsidRDefault="00274842" w:rsidP="00E35BB9">
            <w:pPr>
              <w:pStyle w:val="Geenafstand"/>
            </w:pPr>
          </w:p>
        </w:tc>
        <w:tc>
          <w:tcPr>
            <w:tcW w:w="39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15E7EE4" w14:textId="315BCF1A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01FC77E" w14:textId="77777777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2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13694B9" w14:textId="52158F1A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5F430E9" w14:textId="77777777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FA6ABF6" w14:textId="4CDE0ECC" w:rsidR="00D51B43" w:rsidRDefault="00D51B43" w:rsidP="00277864">
      <w:pPr>
        <w:pStyle w:val="Geenafstand"/>
        <w:rPr>
          <w:b/>
        </w:rPr>
      </w:pPr>
    </w:p>
    <w:p w14:paraId="63CD0FA5" w14:textId="77777777" w:rsidR="00277864" w:rsidRDefault="00277864" w:rsidP="00277864">
      <w:pPr>
        <w:pStyle w:val="Geenafstand"/>
        <w:rPr>
          <w:b/>
        </w:rPr>
      </w:pPr>
    </w:p>
    <w:p w14:paraId="0782F791" w14:textId="4E90549E" w:rsidR="00277864" w:rsidRPr="00274842" w:rsidRDefault="00277864" w:rsidP="00277864">
      <w:pPr>
        <w:pStyle w:val="Geenafstand"/>
        <w:numPr>
          <w:ilvl w:val="0"/>
          <w:numId w:val="10"/>
        </w:numPr>
        <w:rPr>
          <w:b/>
          <w:sz w:val="26"/>
          <w:szCs w:val="26"/>
        </w:rPr>
      </w:pPr>
      <w:r w:rsidRPr="00274842">
        <w:rPr>
          <w:b/>
          <w:sz w:val="26"/>
          <w:szCs w:val="26"/>
        </w:rPr>
        <w:t>De geschiktheid van de werkomgeving en de benodigde materialen voor de cliënten en medewerkers.</w:t>
      </w:r>
    </w:p>
    <w:p w14:paraId="120B1894" w14:textId="77777777" w:rsidR="00277864" w:rsidRDefault="00277864" w:rsidP="00277864">
      <w:pPr>
        <w:pStyle w:val="Geenafstand"/>
        <w:ind w:left="720"/>
        <w:rPr>
          <w:b/>
        </w:rPr>
      </w:pPr>
    </w:p>
    <w:tbl>
      <w:tblPr>
        <w:tblStyle w:val="Lichtraster-accent1"/>
        <w:tblW w:w="1488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3969"/>
        <w:gridCol w:w="1883"/>
        <w:gridCol w:w="5205"/>
        <w:gridCol w:w="2835"/>
      </w:tblGrid>
      <w:tr w:rsidR="00274842" w14:paraId="6CC01743" w14:textId="77777777" w:rsidTr="00274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0A38D3A9" w14:textId="77777777" w:rsidR="00274842" w:rsidRPr="001411AA" w:rsidRDefault="00274842" w:rsidP="00E35BB9">
            <w:pPr>
              <w:pStyle w:val="Geenafstand"/>
              <w:rPr>
                <w:color w:val="FFFFFF" w:themeColor="background1"/>
              </w:rPr>
            </w:pPr>
          </w:p>
        </w:tc>
        <w:tc>
          <w:tcPr>
            <w:tcW w:w="39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1157F062" w14:textId="03DE8249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Risico</w:t>
            </w:r>
          </w:p>
        </w:tc>
        <w:tc>
          <w:tcPr>
            <w:tcW w:w="18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1EB503B6" w14:textId="19C477D8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70EC5">
              <w:rPr>
                <w:rFonts w:asciiTheme="minorHAnsi" w:hAnsiTheme="minorHAnsi"/>
                <w:color w:val="FFFFFF" w:themeColor="background1"/>
              </w:rPr>
              <w:t>Accepteren of beheersen</w:t>
            </w:r>
            <w:r>
              <w:rPr>
                <w:color w:val="FFFFFF" w:themeColor="background1"/>
              </w:rPr>
              <w:t>?</w:t>
            </w:r>
          </w:p>
        </w:tc>
        <w:tc>
          <w:tcPr>
            <w:tcW w:w="52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75AD9A31" w14:textId="59F81E73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Beheersmaatregel</w:t>
            </w:r>
          </w:p>
        </w:tc>
        <w:tc>
          <w:tcPr>
            <w:tcW w:w="28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20014BA7" w14:textId="77777777" w:rsidR="00274842" w:rsidRPr="001411AA" w:rsidRDefault="00274842" w:rsidP="00E35BB9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FFFFFF" w:themeColor="background1"/>
              </w:rPr>
            </w:pPr>
            <w:r w:rsidRPr="001411AA">
              <w:rPr>
                <w:rFonts w:asciiTheme="minorHAnsi" w:hAnsiTheme="minorHAnsi"/>
                <w:color w:val="FFFFFF" w:themeColor="background1"/>
              </w:rPr>
              <w:t>Evaluatie</w:t>
            </w:r>
          </w:p>
        </w:tc>
      </w:tr>
      <w:tr w:rsidR="00274842" w14:paraId="3DFECB3E" w14:textId="77777777" w:rsidTr="00274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4651658" w14:textId="77777777" w:rsidR="00274842" w:rsidRPr="00C028F3" w:rsidRDefault="00274842" w:rsidP="00E35BB9">
            <w:pPr>
              <w:pStyle w:val="Geenafstand"/>
            </w:pPr>
          </w:p>
        </w:tc>
        <w:tc>
          <w:tcPr>
            <w:tcW w:w="39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0495E20" w14:textId="411CAEA7" w:rsidR="00274842" w:rsidRPr="00C028F3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028F3">
              <w:t xml:space="preserve">Apparatuur en materialen worden niet of niet op tijd gekeurd / onderhouden, waardoor veiligheidsrisico’s kunnen optreden. </w:t>
            </w:r>
          </w:p>
        </w:tc>
        <w:tc>
          <w:tcPr>
            <w:tcW w:w="18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8003A55" w14:textId="77777777" w:rsidR="00274842" w:rsidRPr="00973722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9ACC3F9" w14:textId="215C2B92" w:rsidR="00274842" w:rsidRPr="00973722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3E6F2D6" w14:textId="77777777" w:rsidR="00274842" w:rsidRPr="00973722" w:rsidRDefault="00274842" w:rsidP="00E35BB9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4842" w14:paraId="27BE675E" w14:textId="77777777" w:rsidTr="002748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7B17CA8" w14:textId="77777777" w:rsidR="00274842" w:rsidRPr="00C028F3" w:rsidRDefault="00274842" w:rsidP="00E35BB9">
            <w:pPr>
              <w:pStyle w:val="Geenafstand"/>
              <w:rPr>
                <w:b w:val="0"/>
                <w:bCs w:val="0"/>
              </w:rPr>
            </w:pPr>
          </w:p>
        </w:tc>
        <w:tc>
          <w:tcPr>
            <w:tcW w:w="39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2C7D8A5" w14:textId="3516D336" w:rsidR="00274842" w:rsidRPr="00C028F3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8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A891790" w14:textId="77777777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2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7CF2AF3" w14:textId="6BCAB4DB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1AF939A" w14:textId="77777777" w:rsidR="00274842" w:rsidRPr="00973722" w:rsidRDefault="00274842" w:rsidP="00E35BB9">
            <w:pPr>
              <w:pStyle w:val="Geenafstan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B07B282" w14:textId="77777777" w:rsidR="00277864" w:rsidRPr="00277864" w:rsidRDefault="00277864" w:rsidP="00277864">
      <w:pPr>
        <w:pStyle w:val="Geenafstand"/>
        <w:rPr>
          <w:b/>
        </w:rPr>
      </w:pPr>
    </w:p>
    <w:sectPr w:rsidR="00277864" w:rsidRPr="00277864" w:rsidSect="003B2E8A">
      <w:headerReference w:type="default" r:id="rId8"/>
      <w:footerReference w:type="default" r:id="rId9"/>
      <w:pgSz w:w="16838" w:h="11906" w:orient="landscape"/>
      <w:pgMar w:top="1417" w:right="1417" w:bottom="1417" w:left="1417" w:header="708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F0438" w14:textId="77777777" w:rsidR="004D17ED" w:rsidRDefault="004D17ED" w:rsidP="00721C5A">
      <w:pPr>
        <w:spacing w:after="0" w:line="240" w:lineRule="auto"/>
      </w:pPr>
      <w:r>
        <w:separator/>
      </w:r>
    </w:p>
  </w:endnote>
  <w:endnote w:type="continuationSeparator" w:id="0">
    <w:p w14:paraId="02B73A14" w14:textId="77777777" w:rsidR="004D17ED" w:rsidRDefault="004D17ED" w:rsidP="00721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raster"/>
      <w:tblW w:w="14410" w:type="dxa"/>
      <w:tblInd w:w="-147" w:type="dxa"/>
      <w:tblLook w:val="04A0" w:firstRow="1" w:lastRow="0" w:firstColumn="1" w:lastColumn="0" w:noHBand="0" w:noVBand="1"/>
    </w:tblPr>
    <w:tblGrid>
      <w:gridCol w:w="3124"/>
      <w:gridCol w:w="5268"/>
      <w:gridCol w:w="2457"/>
      <w:gridCol w:w="3561"/>
    </w:tblGrid>
    <w:tr w:rsidR="004D09BB" w14:paraId="0DA3BFF8" w14:textId="77777777" w:rsidTr="00982315">
      <w:trPr>
        <w:trHeight w:val="249"/>
      </w:trPr>
      <w:tc>
        <w:tcPr>
          <w:tcW w:w="3124" w:type="dxa"/>
        </w:tcPr>
        <w:p w14:paraId="3CDD45EB" w14:textId="77777777" w:rsidR="004D09BB" w:rsidRPr="00283B7F" w:rsidRDefault="004D09BB" w:rsidP="00982315">
          <w:pPr>
            <w:tabs>
              <w:tab w:val="center" w:pos="4536"/>
              <w:tab w:val="right" w:pos="9072"/>
            </w:tabs>
            <w:rPr>
              <w:rFonts w:ascii="Calibri" w:eastAsia="Microsoft Sans Serif" w:hAnsi="Calibri" w:cs="Calibri"/>
              <w:b/>
              <w:sz w:val="18"/>
              <w:szCs w:val="18"/>
            </w:rPr>
          </w:pPr>
          <w:r w:rsidRPr="00283B7F">
            <w:rPr>
              <w:rFonts w:ascii="Calibri" w:eastAsia="Microsoft Sans Serif" w:hAnsi="Calibri" w:cs="Calibri"/>
              <w:b/>
              <w:sz w:val="18"/>
              <w:szCs w:val="18"/>
            </w:rPr>
            <w:t xml:space="preserve">Naam: </w:t>
          </w:r>
        </w:p>
      </w:tc>
      <w:tc>
        <w:tcPr>
          <w:tcW w:w="5268" w:type="dxa"/>
        </w:tcPr>
        <w:p w14:paraId="0FD01FBE" w14:textId="2450D3D6" w:rsidR="004D09BB" w:rsidRPr="00283B7F" w:rsidRDefault="004D09BB" w:rsidP="00982315">
          <w:pPr>
            <w:tabs>
              <w:tab w:val="center" w:pos="4536"/>
              <w:tab w:val="right" w:pos="9072"/>
            </w:tabs>
            <w:rPr>
              <w:rFonts w:ascii="Calibri" w:eastAsia="Microsoft Sans Serif" w:hAnsi="Calibri" w:cs="Calibri"/>
              <w:sz w:val="18"/>
              <w:szCs w:val="18"/>
            </w:rPr>
          </w:pPr>
          <w:r>
            <w:rPr>
              <w:rFonts w:ascii="Calibri" w:hAnsi="Calibri" w:cs="Calibri"/>
              <w:sz w:val="18"/>
              <w:szCs w:val="18"/>
            </w:rPr>
            <w:t xml:space="preserve">Overzicht vastgestelde risico’s  </w:t>
          </w:r>
          <w:r w:rsidRPr="00283B7F">
            <w:rPr>
              <w:rFonts w:ascii="Calibri" w:hAnsi="Calibri" w:cs="Calibri"/>
              <w:sz w:val="18"/>
              <w:szCs w:val="18"/>
            </w:rPr>
            <w:t xml:space="preserve"> </w:t>
          </w:r>
        </w:p>
      </w:tc>
      <w:tc>
        <w:tcPr>
          <w:tcW w:w="2457" w:type="dxa"/>
        </w:tcPr>
        <w:p w14:paraId="3E5E678F" w14:textId="77777777" w:rsidR="004D09BB" w:rsidRPr="00283B7F" w:rsidRDefault="004D09BB" w:rsidP="00982315">
          <w:pPr>
            <w:tabs>
              <w:tab w:val="center" w:pos="4536"/>
              <w:tab w:val="right" w:pos="9072"/>
            </w:tabs>
            <w:rPr>
              <w:rFonts w:ascii="Calibri" w:eastAsia="Microsoft Sans Serif" w:hAnsi="Calibri" w:cs="Calibri"/>
              <w:b/>
              <w:sz w:val="18"/>
              <w:szCs w:val="18"/>
            </w:rPr>
          </w:pPr>
          <w:r w:rsidRPr="00283B7F">
            <w:rPr>
              <w:rFonts w:ascii="Calibri" w:eastAsia="Microsoft Sans Serif" w:hAnsi="Calibri" w:cs="Calibri"/>
              <w:b/>
              <w:sz w:val="18"/>
              <w:szCs w:val="18"/>
            </w:rPr>
            <w:t xml:space="preserve">Documenteigenaar </w:t>
          </w:r>
        </w:p>
      </w:tc>
      <w:tc>
        <w:tcPr>
          <w:tcW w:w="3561" w:type="dxa"/>
        </w:tcPr>
        <w:p w14:paraId="46B7A0E1" w14:textId="17C02780" w:rsidR="004D09BB" w:rsidRPr="00283B7F" w:rsidRDefault="004D09BB" w:rsidP="00982315">
          <w:pPr>
            <w:tabs>
              <w:tab w:val="center" w:pos="4536"/>
              <w:tab w:val="right" w:pos="9072"/>
            </w:tabs>
            <w:rPr>
              <w:rFonts w:ascii="Calibri" w:eastAsia="Microsoft Sans Serif" w:hAnsi="Calibri" w:cs="Calibri"/>
              <w:sz w:val="18"/>
              <w:szCs w:val="18"/>
            </w:rPr>
          </w:pPr>
        </w:p>
      </w:tc>
    </w:tr>
    <w:tr w:rsidR="004D09BB" w14:paraId="479A390F" w14:textId="77777777" w:rsidTr="00982315">
      <w:trPr>
        <w:trHeight w:val="249"/>
      </w:trPr>
      <w:tc>
        <w:tcPr>
          <w:tcW w:w="3124" w:type="dxa"/>
        </w:tcPr>
        <w:p w14:paraId="5E08339B" w14:textId="77777777" w:rsidR="004D09BB" w:rsidRPr="00283B7F" w:rsidRDefault="004D09BB" w:rsidP="00982315">
          <w:pPr>
            <w:tabs>
              <w:tab w:val="center" w:pos="4536"/>
              <w:tab w:val="right" w:pos="9072"/>
            </w:tabs>
            <w:rPr>
              <w:rFonts w:ascii="Calibri" w:eastAsia="Microsoft Sans Serif" w:hAnsi="Calibri" w:cs="Calibri"/>
              <w:b/>
              <w:sz w:val="18"/>
              <w:szCs w:val="18"/>
            </w:rPr>
          </w:pPr>
          <w:r w:rsidRPr="00283B7F">
            <w:rPr>
              <w:rFonts w:ascii="Calibri" w:eastAsia="Microsoft Sans Serif" w:hAnsi="Calibri" w:cs="Calibri"/>
              <w:b/>
              <w:sz w:val="18"/>
              <w:szCs w:val="18"/>
            </w:rPr>
            <w:t xml:space="preserve">Versie: </w:t>
          </w:r>
        </w:p>
      </w:tc>
      <w:tc>
        <w:tcPr>
          <w:tcW w:w="5268" w:type="dxa"/>
        </w:tcPr>
        <w:p w14:paraId="7BB0A915" w14:textId="77777777" w:rsidR="004D09BB" w:rsidRPr="00283B7F" w:rsidRDefault="004D09BB" w:rsidP="00982315">
          <w:pPr>
            <w:tabs>
              <w:tab w:val="center" w:pos="4536"/>
              <w:tab w:val="right" w:pos="9072"/>
            </w:tabs>
            <w:rPr>
              <w:rFonts w:ascii="Calibri" w:eastAsia="Microsoft Sans Serif" w:hAnsi="Calibri" w:cs="Calibri"/>
              <w:sz w:val="18"/>
              <w:szCs w:val="18"/>
            </w:rPr>
          </w:pPr>
          <w:r w:rsidRPr="00283B7F">
            <w:rPr>
              <w:rFonts w:ascii="Calibri" w:eastAsia="Microsoft Sans Serif" w:hAnsi="Calibri" w:cs="Calibri"/>
              <w:sz w:val="18"/>
              <w:szCs w:val="18"/>
            </w:rPr>
            <w:t>1.0</w:t>
          </w:r>
        </w:p>
      </w:tc>
      <w:tc>
        <w:tcPr>
          <w:tcW w:w="2457" w:type="dxa"/>
        </w:tcPr>
        <w:p w14:paraId="43537A6C" w14:textId="77777777" w:rsidR="004D09BB" w:rsidRPr="00283B7F" w:rsidRDefault="004D09BB" w:rsidP="00982315">
          <w:pPr>
            <w:tabs>
              <w:tab w:val="center" w:pos="4536"/>
              <w:tab w:val="right" w:pos="9072"/>
            </w:tabs>
            <w:rPr>
              <w:rFonts w:ascii="Calibri" w:eastAsia="Microsoft Sans Serif" w:hAnsi="Calibri" w:cs="Calibri"/>
              <w:b/>
              <w:sz w:val="18"/>
              <w:szCs w:val="18"/>
            </w:rPr>
          </w:pPr>
          <w:r w:rsidRPr="00283B7F">
            <w:rPr>
              <w:rFonts w:ascii="Calibri" w:eastAsia="Microsoft Sans Serif" w:hAnsi="Calibri" w:cs="Calibri"/>
              <w:b/>
              <w:sz w:val="18"/>
              <w:szCs w:val="18"/>
            </w:rPr>
            <w:t xml:space="preserve">Vervaldatum </w:t>
          </w:r>
        </w:p>
      </w:tc>
      <w:tc>
        <w:tcPr>
          <w:tcW w:w="3561" w:type="dxa"/>
        </w:tcPr>
        <w:p w14:paraId="748C5B5F" w14:textId="41B81F69" w:rsidR="004D09BB" w:rsidRPr="00283B7F" w:rsidRDefault="004D09BB" w:rsidP="00982315">
          <w:pPr>
            <w:tabs>
              <w:tab w:val="center" w:pos="4536"/>
              <w:tab w:val="right" w:pos="9072"/>
            </w:tabs>
            <w:rPr>
              <w:rFonts w:ascii="Calibri" w:eastAsia="Microsoft Sans Serif" w:hAnsi="Calibri" w:cs="Calibri"/>
              <w:sz w:val="18"/>
              <w:szCs w:val="18"/>
            </w:rPr>
          </w:pPr>
        </w:p>
      </w:tc>
    </w:tr>
    <w:tr w:rsidR="004D09BB" w14:paraId="096D84C2" w14:textId="77777777" w:rsidTr="00982315">
      <w:trPr>
        <w:trHeight w:val="249"/>
      </w:trPr>
      <w:tc>
        <w:tcPr>
          <w:tcW w:w="3124" w:type="dxa"/>
        </w:tcPr>
        <w:p w14:paraId="028BBD82" w14:textId="77777777" w:rsidR="004D09BB" w:rsidRPr="00283B7F" w:rsidRDefault="004D09BB" w:rsidP="00982315">
          <w:pPr>
            <w:tabs>
              <w:tab w:val="center" w:pos="4536"/>
              <w:tab w:val="right" w:pos="9072"/>
            </w:tabs>
            <w:rPr>
              <w:rFonts w:ascii="Calibri" w:eastAsia="Microsoft Sans Serif" w:hAnsi="Calibri" w:cs="Calibri"/>
              <w:b/>
              <w:sz w:val="18"/>
              <w:szCs w:val="18"/>
            </w:rPr>
          </w:pPr>
          <w:r w:rsidRPr="00283B7F">
            <w:rPr>
              <w:rFonts w:ascii="Calibri" w:eastAsia="Microsoft Sans Serif" w:hAnsi="Calibri" w:cs="Calibri"/>
              <w:b/>
              <w:sz w:val="18"/>
              <w:szCs w:val="18"/>
            </w:rPr>
            <w:t xml:space="preserve">Datum laatste wijziging: </w:t>
          </w:r>
        </w:p>
      </w:tc>
      <w:tc>
        <w:tcPr>
          <w:tcW w:w="5268" w:type="dxa"/>
        </w:tcPr>
        <w:p w14:paraId="45F1DB86" w14:textId="7A4A843E" w:rsidR="004D09BB" w:rsidRPr="00283B7F" w:rsidRDefault="004D09BB" w:rsidP="00982315">
          <w:pPr>
            <w:tabs>
              <w:tab w:val="center" w:pos="4536"/>
              <w:tab w:val="right" w:pos="9072"/>
            </w:tabs>
            <w:rPr>
              <w:rFonts w:ascii="Calibri" w:eastAsia="Microsoft Sans Serif" w:hAnsi="Calibri" w:cs="Calibri"/>
              <w:sz w:val="18"/>
              <w:szCs w:val="18"/>
            </w:rPr>
          </w:pPr>
        </w:p>
      </w:tc>
      <w:tc>
        <w:tcPr>
          <w:tcW w:w="2457" w:type="dxa"/>
        </w:tcPr>
        <w:p w14:paraId="6A7F7F78" w14:textId="77777777" w:rsidR="004D09BB" w:rsidRPr="00283B7F" w:rsidRDefault="004D09BB" w:rsidP="00982315">
          <w:pPr>
            <w:tabs>
              <w:tab w:val="center" w:pos="4536"/>
              <w:tab w:val="right" w:pos="9072"/>
            </w:tabs>
            <w:rPr>
              <w:rFonts w:ascii="Calibri" w:eastAsia="Microsoft Sans Serif" w:hAnsi="Calibri" w:cs="Calibri"/>
              <w:b/>
              <w:sz w:val="18"/>
              <w:szCs w:val="18"/>
            </w:rPr>
          </w:pPr>
          <w:r w:rsidRPr="00283B7F">
            <w:rPr>
              <w:rFonts w:ascii="Calibri" w:eastAsia="Microsoft Sans Serif" w:hAnsi="Calibri" w:cs="Calibri"/>
              <w:b/>
              <w:sz w:val="18"/>
              <w:szCs w:val="18"/>
            </w:rPr>
            <w:t xml:space="preserve">Pagina  </w:t>
          </w:r>
        </w:p>
      </w:tc>
      <w:tc>
        <w:tcPr>
          <w:tcW w:w="3561" w:type="dxa"/>
        </w:tcPr>
        <w:p w14:paraId="3849FCA1" w14:textId="77777777" w:rsidR="004D09BB" w:rsidRPr="00283B7F" w:rsidRDefault="004D09BB" w:rsidP="00982315">
          <w:pPr>
            <w:tabs>
              <w:tab w:val="center" w:pos="4536"/>
              <w:tab w:val="right" w:pos="9072"/>
            </w:tabs>
            <w:rPr>
              <w:rFonts w:ascii="Calibri" w:eastAsia="Microsoft Sans Serif" w:hAnsi="Calibri" w:cs="Calibri"/>
              <w:sz w:val="18"/>
              <w:szCs w:val="18"/>
            </w:rPr>
          </w:pPr>
          <w:r w:rsidRPr="00283B7F">
            <w:rPr>
              <w:rFonts w:ascii="Calibri" w:hAnsi="Calibri" w:cs="Calibri"/>
              <w:sz w:val="18"/>
              <w:szCs w:val="18"/>
            </w:rPr>
            <w:t xml:space="preserve">Pagina </w:t>
          </w:r>
          <w:r w:rsidRPr="00283B7F">
            <w:rPr>
              <w:rFonts w:cs="Calibri"/>
              <w:sz w:val="18"/>
              <w:szCs w:val="18"/>
            </w:rPr>
            <w:fldChar w:fldCharType="begin"/>
          </w:r>
          <w:r w:rsidRPr="00283B7F">
            <w:rPr>
              <w:rFonts w:ascii="Calibri" w:hAnsi="Calibri" w:cs="Calibri"/>
              <w:sz w:val="18"/>
              <w:szCs w:val="18"/>
            </w:rPr>
            <w:instrText xml:space="preserve"> PAGE </w:instrText>
          </w:r>
          <w:r w:rsidRPr="00283B7F">
            <w:rPr>
              <w:rFonts w:cs="Calibri"/>
              <w:sz w:val="18"/>
              <w:szCs w:val="18"/>
            </w:rPr>
            <w:fldChar w:fldCharType="separate"/>
          </w:r>
          <w:r>
            <w:rPr>
              <w:rFonts w:ascii="Calibri" w:hAnsi="Calibri" w:cs="Calibri"/>
              <w:noProof/>
              <w:sz w:val="18"/>
              <w:szCs w:val="18"/>
            </w:rPr>
            <w:t>2</w:t>
          </w:r>
          <w:r w:rsidRPr="00283B7F">
            <w:rPr>
              <w:rFonts w:cs="Calibri"/>
              <w:sz w:val="18"/>
              <w:szCs w:val="18"/>
            </w:rPr>
            <w:fldChar w:fldCharType="end"/>
          </w:r>
          <w:r w:rsidRPr="00283B7F">
            <w:rPr>
              <w:rFonts w:ascii="Calibri" w:hAnsi="Calibri" w:cs="Calibri"/>
              <w:sz w:val="18"/>
              <w:szCs w:val="18"/>
            </w:rPr>
            <w:t xml:space="preserve"> van </w:t>
          </w:r>
          <w:r w:rsidRPr="00283B7F">
            <w:rPr>
              <w:rFonts w:cs="Calibri"/>
              <w:sz w:val="18"/>
              <w:szCs w:val="18"/>
            </w:rPr>
            <w:fldChar w:fldCharType="begin"/>
          </w:r>
          <w:r w:rsidRPr="00283B7F">
            <w:rPr>
              <w:rFonts w:ascii="Calibri" w:hAnsi="Calibri" w:cs="Calibri"/>
              <w:sz w:val="18"/>
              <w:szCs w:val="18"/>
            </w:rPr>
            <w:instrText xml:space="preserve"> NUMPAGES </w:instrText>
          </w:r>
          <w:r w:rsidRPr="00283B7F">
            <w:rPr>
              <w:rFonts w:cs="Calibri"/>
              <w:sz w:val="18"/>
              <w:szCs w:val="18"/>
            </w:rPr>
            <w:fldChar w:fldCharType="separate"/>
          </w:r>
          <w:r>
            <w:rPr>
              <w:rFonts w:ascii="Calibri" w:hAnsi="Calibri" w:cs="Calibri"/>
              <w:noProof/>
              <w:sz w:val="18"/>
              <w:szCs w:val="18"/>
            </w:rPr>
            <w:t>2</w:t>
          </w:r>
          <w:r w:rsidRPr="00283B7F">
            <w:rPr>
              <w:rFonts w:cs="Calibri"/>
              <w:sz w:val="18"/>
              <w:szCs w:val="18"/>
            </w:rPr>
            <w:fldChar w:fldCharType="end"/>
          </w:r>
        </w:p>
      </w:tc>
    </w:tr>
  </w:tbl>
  <w:p w14:paraId="498AB8E7" w14:textId="77777777" w:rsidR="004D09BB" w:rsidRDefault="004D09BB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B864B" w14:textId="77777777" w:rsidR="004D17ED" w:rsidRDefault="004D17ED" w:rsidP="00721C5A">
      <w:pPr>
        <w:spacing w:after="0" w:line="240" w:lineRule="auto"/>
      </w:pPr>
      <w:r>
        <w:separator/>
      </w:r>
    </w:p>
  </w:footnote>
  <w:footnote w:type="continuationSeparator" w:id="0">
    <w:p w14:paraId="764CD80C" w14:textId="77777777" w:rsidR="004D17ED" w:rsidRDefault="004D17ED" w:rsidP="00721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61504" w14:textId="6E768F00" w:rsidR="00721C5A" w:rsidRDefault="009F0E5D" w:rsidP="00721C5A">
    <w:pPr>
      <w:pStyle w:val="Koptekst"/>
    </w:pPr>
    <w:r>
      <w:rPr>
        <w:noProof/>
      </w:rPr>
      <w:drawing xmlns:w="http://schemas.openxmlformats.org/wordprocessingml/2006/main">
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1" locked="0" layoutInCell="1" allowOverlap="1" wp14:anchorId="5558E377" wp14:editId="7554E9DB">
          <wp:simplePos x="0" y="0"/>
          <wp:positionH relativeFrom="column">
            <wp:posOffset>8279876</wp:posOffset>
          </wp:positionH>
          <wp:positionV relativeFrom="paragraph">
            <wp:posOffset>-281331</wp:posOffset>
          </wp:positionV>
          <wp:extent cx="1315082" cy="807836"/>
          <wp:effectExtent l="0" t="0" r="0" b="7620"/>
          <wp:wrapNone/>
          <wp:docPr id="5" name="Afbeelding 5" descr="C:\Users\michiel\Dropbox\Altiplano\Huisstijl\Logo's\Altiplano_BV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9" descr="C:\Users\michiel\Dropbox\Altiplano\Huisstijl\Logo's\Altiplano_BV.gif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17816" cy="809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F122AD" w14:textId="2B0586F3" w:rsidR="00721C5A" w:rsidRDefault="00721C5A" w:rsidP="00721C5A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745E8"/>
    <w:multiLevelType w:val="hybridMultilevel"/>
    <w:tmpl w:val="90A20FC0"/>
    <w:lvl w:ilvl="0" w:tplc="A6D01D5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BA27E1"/>
    <w:multiLevelType w:val="hybridMultilevel"/>
    <w:tmpl w:val="C8829AC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33BF7"/>
    <w:multiLevelType w:val="hybridMultilevel"/>
    <w:tmpl w:val="1CFC4F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464EF"/>
    <w:multiLevelType w:val="hybridMultilevel"/>
    <w:tmpl w:val="01E64C3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E779DC"/>
    <w:multiLevelType w:val="hybridMultilevel"/>
    <w:tmpl w:val="983844B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ED0FF3"/>
    <w:multiLevelType w:val="hybridMultilevel"/>
    <w:tmpl w:val="25D0F7E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6D74F1"/>
    <w:multiLevelType w:val="hybridMultilevel"/>
    <w:tmpl w:val="180A9E1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E27CA6"/>
    <w:multiLevelType w:val="hybridMultilevel"/>
    <w:tmpl w:val="696E33C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F3C91"/>
    <w:multiLevelType w:val="hybridMultilevel"/>
    <w:tmpl w:val="0302E12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C76800"/>
    <w:multiLevelType w:val="hybridMultilevel"/>
    <w:tmpl w:val="EBA22D0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980901">
    <w:abstractNumId w:val="4"/>
  </w:num>
  <w:num w:numId="2" w16cid:durableId="358816607">
    <w:abstractNumId w:val="7"/>
  </w:num>
  <w:num w:numId="3" w16cid:durableId="738675469">
    <w:abstractNumId w:val="3"/>
  </w:num>
  <w:num w:numId="4" w16cid:durableId="939145469">
    <w:abstractNumId w:val="1"/>
  </w:num>
  <w:num w:numId="5" w16cid:durableId="1795555419">
    <w:abstractNumId w:val="2"/>
  </w:num>
  <w:num w:numId="6" w16cid:durableId="1068191425">
    <w:abstractNumId w:val="9"/>
  </w:num>
  <w:num w:numId="7" w16cid:durableId="2077699622">
    <w:abstractNumId w:val="0"/>
  </w:num>
  <w:num w:numId="8" w16cid:durableId="1386756893">
    <w:abstractNumId w:val="5"/>
  </w:num>
  <w:num w:numId="9" w16cid:durableId="192377663">
    <w:abstractNumId w:val="6"/>
  </w:num>
  <w:num w:numId="10" w16cid:durableId="11541003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drawingGridHorizontalSpacing xmlns:w="http://schemas.openxmlformats.org/wordprocessingml/2006/main" w:val="110"/>
  <w:displayHorizontalDrawingGridEvery w:val="2"/>
  <w:characterSpacingControl w:val="doNotCompress"/>
  <w:hdrShapeDefaults xmlns:w="http://schemas.openxmlformats.org/wordprocessingml/2006/main">
    <o:shapedefaults xmlns:v="urn:schemas-microsoft-com:vml" xmlns:o="urn:schemas-microsoft-com:office:office"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0D"/>
    <w:rsid w:val="00043CA8"/>
    <w:rsid w:val="000A6CF2"/>
    <w:rsid w:val="00137D99"/>
    <w:rsid w:val="001461F2"/>
    <w:rsid w:val="00170EC5"/>
    <w:rsid w:val="001A1C21"/>
    <w:rsid w:val="001C25C6"/>
    <w:rsid w:val="001E5AEB"/>
    <w:rsid w:val="001F1B17"/>
    <w:rsid w:val="00230535"/>
    <w:rsid w:val="00246FFE"/>
    <w:rsid w:val="00251AEC"/>
    <w:rsid w:val="00255915"/>
    <w:rsid w:val="00262078"/>
    <w:rsid w:val="00274842"/>
    <w:rsid w:val="00277864"/>
    <w:rsid w:val="002D4F4E"/>
    <w:rsid w:val="00326326"/>
    <w:rsid w:val="003B2E8A"/>
    <w:rsid w:val="003D6E19"/>
    <w:rsid w:val="0042726F"/>
    <w:rsid w:val="00435319"/>
    <w:rsid w:val="004D09BB"/>
    <w:rsid w:val="004D17ED"/>
    <w:rsid w:val="00540C37"/>
    <w:rsid w:val="00543DC1"/>
    <w:rsid w:val="0056207F"/>
    <w:rsid w:val="005B1D81"/>
    <w:rsid w:val="005F12D4"/>
    <w:rsid w:val="0060576B"/>
    <w:rsid w:val="006B6D55"/>
    <w:rsid w:val="00721C5A"/>
    <w:rsid w:val="0075057D"/>
    <w:rsid w:val="007667BE"/>
    <w:rsid w:val="007C3EC7"/>
    <w:rsid w:val="00812242"/>
    <w:rsid w:val="00831B05"/>
    <w:rsid w:val="0085408A"/>
    <w:rsid w:val="00901F6D"/>
    <w:rsid w:val="00945781"/>
    <w:rsid w:val="009707C2"/>
    <w:rsid w:val="00997FC3"/>
    <w:rsid w:val="009F0E5D"/>
    <w:rsid w:val="00A21DFB"/>
    <w:rsid w:val="00A8124F"/>
    <w:rsid w:val="00A90F18"/>
    <w:rsid w:val="00AF25CA"/>
    <w:rsid w:val="00B36E17"/>
    <w:rsid w:val="00B52A0F"/>
    <w:rsid w:val="00C028F3"/>
    <w:rsid w:val="00C4690C"/>
    <w:rsid w:val="00C77962"/>
    <w:rsid w:val="00D51B43"/>
    <w:rsid w:val="00D830C5"/>
    <w:rsid w:val="00D94546"/>
    <w:rsid w:val="00DC18A5"/>
    <w:rsid w:val="00E5201F"/>
    <w:rsid w:val="00E9355E"/>
    <w:rsid w:val="00EA7A07"/>
    <w:rsid w:val="00EC390D"/>
    <w:rsid w:val="00EF02A6"/>
    <w:rsid w:val="00EF2BD1"/>
    <w:rsid w:val="00F053D9"/>
    <w:rsid w:val="00FD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6145"/>
    <o:shapelayout xmlns:v="urn:schemas-microsoft-com:vml" xmlns:o="urn:schemas-microsoft-com:office:office" v:ext="edit">
      <o:idmap v:ext="edit" data="1"/>
    </o:shapelayout>
  </w:shapeDefaults>
  <w:decimalSymbol w:val=","/>
  <w:listSeparator w:val=";"/>
  <w14:docId w14:val="3EA3C2B1"/>
  <w15:docId w15:val="{E5CE7602-DE56-4991-96D0-FEA4037A4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D09BB"/>
  </w:style>
  <w:style w:type="paragraph" w:styleId="Kop1">
    <w:name w:val="heading 1"/>
    <w:basedOn w:val="Standaard"/>
    <w:next w:val="Standaard"/>
    <w:link w:val="Kop1Char"/>
    <w:uiPriority w:val="9"/>
    <w:qFormat/>
    <w:rsid w:val="001F1B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F1B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1F1B1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42726F"/>
    <w:pPr>
      <w:spacing w:after="0" w:line="240" w:lineRule="auto"/>
    </w:pPr>
  </w:style>
  <w:style w:type="paragraph" w:styleId="Lijstalinea">
    <w:name w:val="List Paragraph"/>
    <w:basedOn w:val="Standaard"/>
    <w:uiPriority w:val="34"/>
    <w:qFormat/>
    <w:rsid w:val="0042726F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721C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21C5A"/>
  </w:style>
  <w:style w:type="paragraph" w:styleId="Voettekst">
    <w:name w:val="footer"/>
    <w:basedOn w:val="Standaard"/>
    <w:link w:val="VoettekstChar"/>
    <w:uiPriority w:val="99"/>
    <w:unhideWhenUsed/>
    <w:rsid w:val="00721C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21C5A"/>
  </w:style>
  <w:style w:type="paragraph" w:styleId="Ballontekst">
    <w:name w:val="Balloon Text"/>
    <w:basedOn w:val="Standaard"/>
    <w:link w:val="BallontekstChar"/>
    <w:uiPriority w:val="99"/>
    <w:semiHidden/>
    <w:unhideWhenUsed/>
    <w:rsid w:val="00721C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21C5A"/>
    <w:rPr>
      <w:rFonts w:ascii="Tahoma" w:hAnsi="Tahoma" w:cs="Tahoma"/>
      <w:sz w:val="16"/>
      <w:szCs w:val="16"/>
    </w:rPr>
  </w:style>
  <w:style w:type="character" w:customStyle="1" w:styleId="Kop1Char">
    <w:name w:val="Kop 1 Char"/>
    <w:basedOn w:val="Standaardalinea-lettertype"/>
    <w:link w:val="Kop1"/>
    <w:uiPriority w:val="9"/>
    <w:rsid w:val="001F1B17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1F1B17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1F1B17"/>
    <w:rPr>
      <w:rFonts w:asciiTheme="majorHAnsi" w:eastAsiaTheme="majorEastAsia" w:hAnsiTheme="majorHAnsi" w:cstheme="majorBidi"/>
      <w:b/>
      <w:bCs/>
      <w:color w:val="72A376" w:themeColor="accent1"/>
    </w:rPr>
  </w:style>
  <w:style w:type="table" w:styleId="Lichtraster-accent1">
    <w:name w:val="Light Grid Accent 1"/>
    <w:basedOn w:val="Standaardtabel"/>
    <w:uiPriority w:val="62"/>
    <w:rsid w:val="004D09BB"/>
    <w:pPr>
      <w:spacing w:after="0" w:line="240" w:lineRule="auto"/>
    </w:pPr>
    <w:tblPr>
      <w:tblStyleRowBandSize w:val="1"/>
      <w:tblStyleColBandSize w:val="1"/>
      <w:tblBorders>
        <w:top w:val="single" w:sz="8" w:space="0" w:color="72A376" w:themeColor="accent1"/>
        <w:left w:val="single" w:sz="8" w:space="0" w:color="72A376" w:themeColor="accent1"/>
        <w:bottom w:val="single" w:sz="8" w:space="0" w:color="72A376" w:themeColor="accent1"/>
        <w:right w:val="single" w:sz="8" w:space="0" w:color="72A376" w:themeColor="accent1"/>
        <w:insideH w:val="single" w:sz="8" w:space="0" w:color="72A376" w:themeColor="accent1"/>
        <w:insideV w:val="single" w:sz="8" w:space="0" w:color="72A37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2A376" w:themeColor="accent1"/>
          <w:left w:val="single" w:sz="8" w:space="0" w:color="72A376" w:themeColor="accent1"/>
          <w:bottom w:val="single" w:sz="18" w:space="0" w:color="72A376" w:themeColor="accent1"/>
          <w:right w:val="single" w:sz="8" w:space="0" w:color="72A376" w:themeColor="accent1"/>
          <w:insideH w:val="nil"/>
          <w:insideV w:val="single" w:sz="8" w:space="0" w:color="72A37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2A376" w:themeColor="accent1"/>
          <w:left w:val="single" w:sz="8" w:space="0" w:color="72A376" w:themeColor="accent1"/>
          <w:bottom w:val="single" w:sz="8" w:space="0" w:color="72A376" w:themeColor="accent1"/>
          <w:right w:val="single" w:sz="8" w:space="0" w:color="72A376" w:themeColor="accent1"/>
          <w:insideH w:val="nil"/>
          <w:insideV w:val="single" w:sz="8" w:space="0" w:color="72A37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2A376" w:themeColor="accent1"/>
          <w:left w:val="single" w:sz="8" w:space="0" w:color="72A376" w:themeColor="accent1"/>
          <w:bottom w:val="single" w:sz="8" w:space="0" w:color="72A376" w:themeColor="accent1"/>
          <w:right w:val="single" w:sz="8" w:space="0" w:color="72A376" w:themeColor="accent1"/>
        </w:tcBorders>
      </w:tcPr>
    </w:tblStylePr>
    <w:tblStylePr w:type="band1Vert">
      <w:tblPr/>
      <w:tcPr>
        <w:tcBorders>
          <w:top w:val="single" w:sz="8" w:space="0" w:color="72A376" w:themeColor="accent1"/>
          <w:left w:val="single" w:sz="8" w:space="0" w:color="72A376" w:themeColor="accent1"/>
          <w:bottom w:val="single" w:sz="8" w:space="0" w:color="72A376" w:themeColor="accent1"/>
          <w:right w:val="single" w:sz="8" w:space="0" w:color="72A376" w:themeColor="accent1"/>
        </w:tcBorders>
        <w:shd w:val="clear" w:color="auto" w:fill="DCE8DC" w:themeFill="accent1" w:themeFillTint="3F"/>
      </w:tcPr>
    </w:tblStylePr>
    <w:tblStylePr w:type="band1Horz">
      <w:tblPr/>
      <w:tcPr>
        <w:tcBorders>
          <w:top w:val="single" w:sz="8" w:space="0" w:color="72A376" w:themeColor="accent1"/>
          <w:left w:val="single" w:sz="8" w:space="0" w:color="72A376" w:themeColor="accent1"/>
          <w:bottom w:val="single" w:sz="8" w:space="0" w:color="72A376" w:themeColor="accent1"/>
          <w:right w:val="single" w:sz="8" w:space="0" w:color="72A376" w:themeColor="accent1"/>
          <w:insideV w:val="single" w:sz="8" w:space="0" w:color="72A376" w:themeColor="accent1"/>
        </w:tcBorders>
        <w:shd w:val="clear" w:color="auto" w:fill="DCE8DC" w:themeFill="accent1" w:themeFillTint="3F"/>
      </w:tcPr>
    </w:tblStylePr>
    <w:tblStylePr w:type="band2Horz">
      <w:tblPr/>
      <w:tcPr>
        <w:tcBorders>
          <w:top w:val="single" w:sz="8" w:space="0" w:color="72A376" w:themeColor="accent1"/>
          <w:left w:val="single" w:sz="8" w:space="0" w:color="72A376" w:themeColor="accent1"/>
          <w:bottom w:val="single" w:sz="8" w:space="0" w:color="72A376" w:themeColor="accent1"/>
          <w:right w:val="single" w:sz="8" w:space="0" w:color="72A376" w:themeColor="accent1"/>
          <w:insideV w:val="single" w:sz="8" w:space="0" w:color="72A376" w:themeColor="accent1"/>
        </w:tcBorders>
      </w:tcPr>
    </w:tblStylePr>
  </w:style>
  <w:style w:type="table" w:styleId="Tabelraster">
    <w:name w:val="Table Grid"/>
    <w:basedOn w:val="Standaardtabel"/>
    <w:rsid w:val="004D0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7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
  <Relationship Id="rId8" Type="http://schemas.openxmlformats.org/officeDocument/2006/relationships/header" Target="header1.xml" />
  <Relationship Id="rId3" Type="http://schemas.openxmlformats.org/officeDocument/2006/relationships/styles" Target="styles.xml" />
  <Relationship Id="rId7" Type="http://schemas.openxmlformats.org/officeDocument/2006/relationships/endnotes" Target="endnotes.xml" />
  <Relationship Id="rId2" Type="http://schemas.openxmlformats.org/officeDocument/2006/relationships/numbering" Target="numbering.xml" />
  <Relationship Id="rId1" Type="http://schemas.openxmlformats.org/officeDocument/2006/relationships/customXml" Target="../customXml/item1.xml" />
  <Relationship Id="rId6" Type="http://schemas.openxmlformats.org/officeDocument/2006/relationships/footnotes" Target="footnotes.xml" />
  <Relationship Id="rId11" Type="http://schemas.openxmlformats.org/officeDocument/2006/relationships/theme" Target="theme/theme1.xml" />
  <Relationship Id="rId5" Type="http://schemas.openxmlformats.org/officeDocument/2006/relationships/webSettings" Target="webSettings.xml" />
  <Relationship Id="rId10" Type="http://schemas.openxmlformats.org/officeDocument/2006/relationships/fontTable" Target="fontTable.xml" />
  <Relationship Id="rId4" Type="http://schemas.openxmlformats.org/officeDocument/2006/relationships/settings" Target="settings.xml" />
  <Relationship Id="rId9" Type="http://schemas.openxmlformats.org/officeDocument/2006/relationships/footer" Target="footer1.xml" />
</Relationships>
</file>

<file path=word/_rels/header1.xml.rels><?xml version="1.0" encoding="UTF-8" standalone="yes"?><Relationships xmlns="http://schemas.openxmlformats.org/package/2006/relationships">
  <Relationship Id="rId1" Type="http://schemas.openxmlformats.org/officeDocument/2006/relationships/image" Target="media/image1.jpeg" />
</Relationships>
</file>

<file path=word/_rels/settings.xml.rels><?xml version="1.0" encoding="UTF-8" standalone="yes"?><Relationships xmlns="http://schemas.openxmlformats.org/package/2006/relationships">
  <Relationship Id="rId1" Type="http://schemas.openxmlformats.org/officeDocument/2006/relationships/attachedTemplate" Target="file:///C:\Users\User\Desktop\Triple%20A%20Service\HKZ\Fatima%20Zorghuisje\Documenten\1%20Nieuw%20document.dotx" TargetMode="External" />
</Relationships>
</file>

<file path=word/theme/theme1.xml><?xml version="1.0" encoding="utf-8"?>
<a:theme xmlns:a="http://schemas.openxmlformats.org/drawingml/2006/main" name="Office-thema">
  <a:themeElements>
    <a:clrScheme name="Gieterij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1.xml" />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8F164D-FBCA-44E7-9E82-68C705769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Pages>5</Pages>
  <Words>403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2023-12-31T23:00:00Z</dcterms:created>
  <dcterms:modified xsi:type="dcterms:W3CDTF">2023-12-31T23:00:00Z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tionID">
    <vt:lpwstr> </vt:lpwstr>
  </property>
  <property fmtid="{D5CDD505-2E9C-101B-9397-08002B2CF9AE}" pid="3" name="Checked by">
    <vt:lpwstr> </vt:lpwstr>
  </property>
  <property fmtid="{D5CDD505-2E9C-101B-9397-08002B2CF9AE}" pid="4" name="Client">
    <vt:lpwstr> </vt:lpwstr>
  </property>
  <property fmtid="{D5CDD505-2E9C-101B-9397-08002B2CF9AE}" pid="5" name="Department">
    <vt:lpwstr> </vt:lpwstr>
  </property>
  <property fmtid="{D5CDD505-2E9C-101B-9397-08002B2CF9AE}" pid="6" name="Destination">
    <vt:lpwstr> </vt:lpwstr>
  </property>
  <property fmtid="{D5CDD505-2E9C-101B-9397-08002B2CF9AE}" pid="7" name="Disposition">
    <vt:lpwstr> </vt:lpwstr>
  </property>
  <property fmtid="{D5CDD505-2E9C-101B-9397-08002B2CF9AE}" pid="8" name="Division">
    <vt:lpwstr> </vt:lpwstr>
  </property>
  <property fmtid="{D5CDD505-2E9C-101B-9397-08002B2CF9AE}" pid="9" name="DocClass">
    <vt:lpwstr> </vt:lpwstr>
  </property>
  <property fmtid="{D5CDD505-2E9C-101B-9397-08002B2CF9AE}" pid="10" name="Document number">
    <vt:lpwstr> </vt:lpwstr>
  </property>
  <property fmtid="{D5CDD505-2E9C-101B-9397-08002B2CF9AE}" pid="11" name="Editor">
    <vt:lpwstr/>
  </property>
  <property fmtid="{D5CDD505-2E9C-101B-9397-08002B2CF9AE}" pid="12" name="Forward to">
    <vt:lpwstr> </vt:lpwstr>
  </property>
  <property fmtid="{D5CDD505-2E9C-101B-9397-08002B2CF9AE}" pid="13" name="Group">
    <vt:lpwstr/>
  </property>
  <property fmtid="{D5CDD505-2E9C-101B-9397-08002B2CF9AE}" pid="14" name="Language">
    <vt:lpwstr> </vt:lpwstr>
  </property>
  <property fmtid="{D5CDD505-2E9C-101B-9397-08002B2CF9AE}" pid="15" name="Mailstop">
    <vt:lpwstr> </vt:lpwstr>
  </property>
  <property fmtid="{D5CDD505-2E9C-101B-9397-08002B2CF9AE}" pid="16" name="Matter">
    <vt:lpwstr> </vt:lpwstr>
  </property>
  <property fmtid="{D5CDD505-2E9C-101B-9397-08002B2CF9AE}" pid="17" name="Office">
    <vt:lpwstr> </vt:lpwstr>
  </property>
  <property fmtid="{D5CDD505-2E9C-101B-9397-08002B2CF9AE}" pid="18" name="Owner">
    <vt:lpwstr/>
  </property>
  <property fmtid="{D5CDD505-2E9C-101B-9397-08002B2CF9AE}" pid="19" name="PrintClass">
    <vt:lpwstr> </vt:lpwstr>
  </property>
  <property fmtid="{D5CDD505-2E9C-101B-9397-08002B2CF9AE}" pid="20" name="Project">
    <vt:lpwstr> </vt:lpwstr>
  </property>
  <property fmtid="{D5CDD505-2E9C-101B-9397-08002B2CF9AE}" pid="21" name="Publisher">
    <vt:lpwstr> </vt:lpwstr>
  </property>
  <property fmtid="{D5CDD505-2E9C-101B-9397-08002B2CF9AE}" pid="22" name="Received from">
    <vt:lpwstr> </vt:lpwstr>
  </property>
  <property fmtid="{D5CDD505-2E9C-101B-9397-08002B2CF9AE}" pid="23" name="Recorded by">
    <vt:lpwstr> </vt:lpwstr>
  </property>
  <property fmtid="{D5CDD505-2E9C-101B-9397-08002B2CF9AE}" pid="24" name="Ref">
    <vt:lpwstr> </vt:lpwstr>
  </property>
  <property fmtid="{D5CDD505-2E9C-101B-9397-08002B2CF9AE}" pid="25" name="Reference">
    <vt:lpwstr> </vt:lpwstr>
  </property>
  <property fmtid="{D5CDD505-2E9C-101B-9397-08002B2CF9AE}" pid="26" name="Source">
    <vt:lpwstr> </vt:lpwstr>
  </property>
  <property fmtid="{D5CDD505-2E9C-101B-9397-08002B2CF9AE}" pid="27" name="Status">
    <vt:lpwstr> </vt:lpwstr>
  </property>
  <property fmtid="{D5CDD505-2E9C-101B-9397-08002B2CF9AE}" pid="28" name="Telephone number">
    <vt:lpwstr> </vt:lpwstr>
  </property>
  <property fmtid="{D5CDD505-2E9C-101B-9397-08002B2CF9AE}" pid="29" name="Typist">
    <vt:lpwstr> </vt:lpwstr>
  </property>
</Properties>
</file>