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F4B8A" w14:textId="77777777" w:rsidR="00EF6D82" w:rsidRPr="00105080" w:rsidRDefault="00EF6D82" w:rsidP="00CD44EF">
      <w:pPr>
        <w:spacing w:after="0" w:line="259" w:lineRule="auto"/>
        <w:ind w:left="1"/>
        <w:rPr>
          <w:rFonts w:ascii="Calibri" w:eastAsia="Calibri" w:hAnsi="Calibri" w:cs="Calibri"/>
          <w:b/>
          <w:color w:val="000000"/>
          <w:sz w:val="34"/>
          <w:szCs w:val="34"/>
          <w:lang w:eastAsia="nl-NL"/>
        </w:rPr>
      </w:pPr>
      <w:r w:rsidRPr="00105080">
        <w:rPr>
          <w:rFonts w:ascii="Calibri" w:eastAsia="Calibri" w:hAnsi="Calibri" w:cs="Calibri"/>
          <w:b/>
          <w:color w:val="000000"/>
          <w:sz w:val="34"/>
          <w:szCs w:val="34"/>
          <w:lang w:eastAsia="nl-NL"/>
        </w:rPr>
        <w:t>Functiebeschrijving Wijkverpleegkundige</w:t>
      </w:r>
    </w:p>
    <w:p w14:paraId="5311C6D2" w14:textId="77777777" w:rsidR="00EF6D82" w:rsidRDefault="00EF6D82" w:rsidP="00EF6D82">
      <w:pPr>
        <w:pStyle w:val="Geenafstand"/>
      </w:pPr>
    </w:p>
    <w:p w14:paraId="6C055063" w14:textId="1850BBDE" w:rsidR="00EF6D82" w:rsidRPr="00EF6D82" w:rsidRDefault="00490158" w:rsidP="00EF6D82">
      <w:pPr>
        <w:pStyle w:val="Geenafstand"/>
        <w:rPr>
          <w:b/>
        </w:rPr>
      </w:pPr>
      <w:r>
        <w:rPr>
          <w:b/>
        </w:rPr>
        <w:br/>
      </w:r>
      <w:r w:rsidR="00EF6D82" w:rsidRPr="00EF6D82">
        <w:rPr>
          <w:b/>
        </w:rPr>
        <w:t xml:space="preserve">Doel van de functie: </w:t>
      </w:r>
    </w:p>
    <w:p w14:paraId="22E9C799" w14:textId="77777777" w:rsidR="00EF6D82" w:rsidRDefault="00EF6D82" w:rsidP="00EF6D82">
      <w:pPr>
        <w:pStyle w:val="Geenafstand"/>
      </w:pPr>
      <w:r>
        <w:t xml:space="preserve">Het met oprechte aandacht bieden van deskundige begeleiding en zorg, met als uitgangspunt dat de cliënt zeggenschap heeft en zo lang mogelijk thuis of zoveel mogelijk </w:t>
      </w:r>
      <w:proofErr w:type="spellStart"/>
      <w:r>
        <w:t>áls</w:t>
      </w:r>
      <w:proofErr w:type="spellEnd"/>
      <w:r>
        <w:t xml:space="preserve"> thuis kan wonen en zo zelfstandig mogelijk het eigen leven kan leiden. Hierbij wordt creatief meegedacht over oplossingen/ alternatieven voor een veilige en vertrouwde leefomgeving en het waardevol invullen van de dag. Dit resulteert in de volgende doelen:</w:t>
      </w:r>
    </w:p>
    <w:p w14:paraId="7D9B0621" w14:textId="77777777" w:rsidR="00EF6D82" w:rsidRDefault="00EF6D82" w:rsidP="00EF6D82">
      <w:pPr>
        <w:pStyle w:val="Geenafstand"/>
      </w:pPr>
    </w:p>
    <w:p w14:paraId="3F47201E" w14:textId="394ED263" w:rsidR="00EF6D82" w:rsidRDefault="00CD44EF" w:rsidP="00EF6D82">
      <w:pPr>
        <w:pStyle w:val="Geenafstand"/>
        <w:numPr>
          <w:ilvl w:val="0"/>
          <w:numId w:val="9"/>
        </w:numPr>
      </w:pPr>
      <w:r>
        <w:t>Z</w:t>
      </w:r>
      <w:r w:rsidR="00EF6D82">
        <w:t>ich profileren in het verpleegkundig leiderschap door het nemen van initiatief en het voeren van de regie over het eigen vakgebied vanuit een ondernemende, coachende en resultaatgerichte houding</w:t>
      </w:r>
      <w:r w:rsidR="00105080">
        <w:t>.</w:t>
      </w:r>
    </w:p>
    <w:p w14:paraId="26A7E9C1" w14:textId="1FEA0246" w:rsidR="00EF6D82" w:rsidRDefault="00CD44EF" w:rsidP="00EF6D82">
      <w:pPr>
        <w:pStyle w:val="Geenafstand"/>
        <w:numPr>
          <w:ilvl w:val="0"/>
          <w:numId w:val="9"/>
        </w:numPr>
      </w:pPr>
      <w:r>
        <w:t>H</w:t>
      </w:r>
      <w:r w:rsidR="00EF6D82">
        <w:t xml:space="preserve">et stellen van een verpleegkundige diagnose en het indiceren, organiseren en verlenen van verpleegkundige zorg en psychosociale begeleiding op basis van klinisch redeneren, met name in complexe en onvoorspelbare zorgsituaties. Waar mogelijk wordt gewerkt op basis van </w:t>
      </w:r>
      <w:proofErr w:type="spellStart"/>
      <w:r w:rsidR="00EF6D82">
        <w:t>evidence</w:t>
      </w:r>
      <w:proofErr w:type="spellEnd"/>
      <w:r w:rsidR="00EF6D82">
        <w:t xml:space="preserve"> </w:t>
      </w:r>
      <w:proofErr w:type="spellStart"/>
      <w:r w:rsidR="00EF6D82">
        <w:t>based</w:t>
      </w:r>
      <w:proofErr w:type="spellEnd"/>
      <w:r w:rsidR="00EF6D82">
        <w:t xml:space="preserve"> </w:t>
      </w:r>
      <w:proofErr w:type="spellStart"/>
      <w:r w:rsidR="00EF6D82">
        <w:t>practice</w:t>
      </w:r>
      <w:proofErr w:type="spellEnd"/>
      <w:r w:rsidR="00105080">
        <w:t>.</w:t>
      </w:r>
    </w:p>
    <w:p w14:paraId="12BF5633" w14:textId="6B52ACAD" w:rsidR="00EF6D82" w:rsidRDefault="00CD44EF" w:rsidP="00EF6D82">
      <w:pPr>
        <w:pStyle w:val="Geenafstand"/>
        <w:numPr>
          <w:ilvl w:val="0"/>
          <w:numId w:val="9"/>
        </w:numPr>
      </w:pPr>
      <w:r>
        <w:t>H</w:t>
      </w:r>
      <w:r w:rsidR="00EF6D82">
        <w:t>et uitvoeren van verpleegtechnische(voorbehouden) handelingen conform de wet – BIG</w:t>
      </w:r>
    </w:p>
    <w:p w14:paraId="515AA823" w14:textId="6F65F6E4" w:rsidR="00EF6D82" w:rsidRDefault="00CD44EF" w:rsidP="00EF6D82">
      <w:pPr>
        <w:pStyle w:val="Geenafstand"/>
        <w:numPr>
          <w:ilvl w:val="0"/>
          <w:numId w:val="9"/>
        </w:numPr>
      </w:pPr>
      <w:r>
        <w:t>H</w:t>
      </w:r>
      <w:r w:rsidR="00EF6D82">
        <w:t>et bevorderen en ondersteunen van het zelfmanagement en gezond gedrag van de zorgvrager en hun naasten</w:t>
      </w:r>
      <w:r w:rsidR="00105080">
        <w:t>.</w:t>
      </w:r>
    </w:p>
    <w:p w14:paraId="1DF116BE" w14:textId="35BD8343" w:rsidR="00EF6D82" w:rsidRDefault="00CD44EF" w:rsidP="00EF6D82">
      <w:pPr>
        <w:pStyle w:val="Geenafstand"/>
        <w:numPr>
          <w:ilvl w:val="0"/>
          <w:numId w:val="9"/>
        </w:numPr>
      </w:pPr>
      <w:r>
        <w:t>H</w:t>
      </w:r>
      <w:r w:rsidR="00EF6D82">
        <w:t>et ontwikkelen, coördineren en regisseren van het totale zorgproces van een individuele zorgvrager of groep zorgvragers, toezien op de continuïteit van zorg en anticiperen op mogelijke risico’s</w:t>
      </w:r>
      <w:r w:rsidR="00105080">
        <w:t>.</w:t>
      </w:r>
    </w:p>
    <w:p w14:paraId="45022A33" w14:textId="426173B0" w:rsidR="00EF6D82" w:rsidRDefault="00CD44EF" w:rsidP="00EF6D82">
      <w:pPr>
        <w:pStyle w:val="Geenafstand"/>
        <w:numPr>
          <w:ilvl w:val="0"/>
          <w:numId w:val="9"/>
        </w:numPr>
      </w:pPr>
      <w:r>
        <w:t>H</w:t>
      </w:r>
      <w:r w:rsidR="00EF6D82">
        <w:t>et monitoren of procedures en werkprocessen werken, deze bijsturen of waar nodig nieuw beleid ontwikkelen</w:t>
      </w:r>
      <w:r w:rsidR="00105080">
        <w:t>.</w:t>
      </w:r>
    </w:p>
    <w:p w14:paraId="7F19C2B0" w14:textId="6F726745" w:rsidR="00EF6D82" w:rsidRDefault="00CD44EF" w:rsidP="00EF6D82">
      <w:pPr>
        <w:pStyle w:val="Geenafstand"/>
        <w:numPr>
          <w:ilvl w:val="0"/>
          <w:numId w:val="9"/>
        </w:numPr>
      </w:pPr>
      <w:r>
        <w:t>H</w:t>
      </w:r>
      <w:r w:rsidR="00EF6D82">
        <w:t xml:space="preserve">et ondersteunen van </w:t>
      </w:r>
      <w:r w:rsidR="00105080">
        <w:t xml:space="preserve">het team </w:t>
      </w:r>
      <w:r w:rsidR="00EF6D82">
        <w:t>bij zorg- en begeleidingsvraagstukken en nemen van regie om te komen tot passende interventies</w:t>
      </w:r>
      <w:r w:rsidR="00105080">
        <w:t>.</w:t>
      </w:r>
    </w:p>
    <w:p w14:paraId="1A4EC3D0" w14:textId="12F0B6E2" w:rsidR="00EF6D82" w:rsidRDefault="00CD44EF" w:rsidP="00EF6D82">
      <w:pPr>
        <w:pStyle w:val="Geenafstand"/>
        <w:numPr>
          <w:ilvl w:val="0"/>
          <w:numId w:val="9"/>
        </w:numPr>
      </w:pPr>
      <w:r>
        <w:t>H</w:t>
      </w:r>
      <w:r w:rsidR="00EF6D82">
        <w:t>et instrueren, coachen en bijdragen aan deskundigheidsbevordering van medewerkers van teams door het op peil brengen en houden van kennis en vaardigheden en het realiseren van kwaliteitsverbetering</w:t>
      </w:r>
      <w:r w:rsidR="00105080">
        <w:t>.</w:t>
      </w:r>
    </w:p>
    <w:p w14:paraId="5ABACF5D" w14:textId="4EB99879" w:rsidR="00EF6D82" w:rsidRDefault="00CD44EF" w:rsidP="00EF6D82">
      <w:pPr>
        <w:pStyle w:val="Geenafstand"/>
        <w:numPr>
          <w:ilvl w:val="0"/>
          <w:numId w:val="9"/>
        </w:numPr>
      </w:pPr>
      <w:r>
        <w:t>F</w:t>
      </w:r>
      <w:r w:rsidR="00EF6D82">
        <w:t>unctioneren als samenwerkingspartner van de zorgvrager, diens naasten en sociale omgeving</w:t>
      </w:r>
      <w:r w:rsidR="00105080">
        <w:t xml:space="preserve"> </w:t>
      </w:r>
      <w:r w:rsidR="00EF6D82">
        <w:t>en andere professionals en binnen zorgketens</w:t>
      </w:r>
      <w:r w:rsidR="00105080">
        <w:t>.</w:t>
      </w:r>
    </w:p>
    <w:p w14:paraId="4BB20398" w14:textId="339F606E" w:rsidR="00EF6D82" w:rsidRDefault="00CD44EF" w:rsidP="00EF6D82">
      <w:pPr>
        <w:pStyle w:val="Geenafstand"/>
        <w:numPr>
          <w:ilvl w:val="0"/>
          <w:numId w:val="9"/>
        </w:numPr>
      </w:pPr>
      <w:r>
        <w:t>P</w:t>
      </w:r>
      <w:r w:rsidR="00EF6D82">
        <w:t>articiperen in (onderzoeks)projecten, werkgroepen en commissies teneinde nieuwe ontwikkelingen en nieuwe ICT - toepassingen binnen de verpleegkundige processen toe te passen</w:t>
      </w:r>
    </w:p>
    <w:p w14:paraId="0740ABC6" w14:textId="77777777" w:rsidR="00EF6D82" w:rsidRDefault="00EF6D82" w:rsidP="00EF6D82">
      <w:pPr>
        <w:pStyle w:val="Geenafstand"/>
      </w:pPr>
    </w:p>
    <w:p w14:paraId="570A7E54" w14:textId="77777777" w:rsidR="00EF6D82" w:rsidRPr="00EF6D82" w:rsidRDefault="00EF6D82" w:rsidP="00EF6D82">
      <w:pPr>
        <w:pStyle w:val="Geenafstand"/>
        <w:rPr>
          <w:b/>
        </w:rPr>
      </w:pPr>
      <w:r w:rsidRPr="00EF6D82">
        <w:rPr>
          <w:b/>
        </w:rPr>
        <w:t xml:space="preserve">Plaats in de organisatie: </w:t>
      </w:r>
    </w:p>
    <w:p w14:paraId="489D4D95" w14:textId="0B8F83AA" w:rsidR="00EF6D82" w:rsidRDefault="00EF6D82" w:rsidP="00EF6D82">
      <w:pPr>
        <w:pStyle w:val="Geenafstand"/>
      </w:pPr>
      <w:r>
        <w:t xml:space="preserve">Ontvangt leiding en legt verantwoording af aan </w:t>
      </w:r>
      <w:r w:rsidR="00105080">
        <w:t>de bestuurder</w:t>
      </w:r>
      <w:r>
        <w:t xml:space="preserve">. Neemt het verpleegkundig leiderschap op zich door het geven van voorlichting en instructie, coachen en begeleiden van medewerkers in de zorg in complexe en onvoorspelbare zorgsituaties, gericht op kwaliteitsverbetering op zorgvrager, team, organisatieniveau. </w:t>
      </w:r>
    </w:p>
    <w:p w14:paraId="55B62AA3" w14:textId="77777777" w:rsidR="00EF6D82" w:rsidRDefault="00EF6D82" w:rsidP="00EF6D82">
      <w:pPr>
        <w:pStyle w:val="Geenafstand"/>
      </w:pPr>
    </w:p>
    <w:p w14:paraId="488EA36E" w14:textId="77777777" w:rsidR="00EF6D82" w:rsidRPr="00EF6D82" w:rsidRDefault="00EF6D82" w:rsidP="00EF6D82">
      <w:pPr>
        <w:pStyle w:val="Geenafstand"/>
        <w:rPr>
          <w:b/>
        </w:rPr>
      </w:pPr>
      <w:r w:rsidRPr="00EF6D82">
        <w:rPr>
          <w:b/>
        </w:rPr>
        <w:t>Verantwoordelijkheden en werkzaamheden:</w:t>
      </w:r>
    </w:p>
    <w:p w14:paraId="2320823D" w14:textId="77777777" w:rsidR="00EF6D82" w:rsidRDefault="00EF6D82" w:rsidP="00EF6D82">
      <w:pPr>
        <w:pStyle w:val="Geenafstand"/>
      </w:pPr>
    </w:p>
    <w:p w14:paraId="31311861" w14:textId="56FD890B" w:rsidR="00EF6D82" w:rsidRDefault="00EF6D82" w:rsidP="00EF6D82">
      <w:pPr>
        <w:pStyle w:val="Geenafstand"/>
        <w:numPr>
          <w:ilvl w:val="0"/>
          <w:numId w:val="10"/>
        </w:numPr>
      </w:pPr>
      <w:r w:rsidRPr="0052626E">
        <w:rPr>
          <w:b/>
        </w:rPr>
        <w:t>Klinisch redeneren:</w:t>
      </w:r>
      <w:r>
        <w:t xml:space="preserve"> stelt op basis van klinisch redeneren een verpleegkundige diagnose vast, ten aanzien van de behoefte aan verpleegkundige zorg, therapeutische interventies en persoonlijke verzorging van de zorgvrager, waarbij gekeken wordt naar de persoon als geheel in zijn/haar context en leefwijze</w:t>
      </w:r>
      <w:r w:rsidR="00105080">
        <w:t>.</w:t>
      </w:r>
    </w:p>
    <w:p w14:paraId="4381203F" w14:textId="77777777" w:rsidR="00EF6D82" w:rsidRDefault="00EF6D82" w:rsidP="00EF6D82">
      <w:pPr>
        <w:pStyle w:val="Geenafstand"/>
      </w:pPr>
    </w:p>
    <w:p w14:paraId="4BBEF703" w14:textId="7630FFED" w:rsidR="00EF6D82" w:rsidRDefault="00EF6D82" w:rsidP="00EF6D82">
      <w:pPr>
        <w:pStyle w:val="Geenafstand"/>
        <w:numPr>
          <w:ilvl w:val="0"/>
          <w:numId w:val="10"/>
        </w:numPr>
      </w:pPr>
      <w:r w:rsidRPr="0052626E">
        <w:rPr>
          <w:b/>
        </w:rPr>
        <w:lastRenderedPageBreak/>
        <w:t>Zelfmanagement versterken:</w:t>
      </w:r>
      <w:r>
        <w:t xml:space="preserve"> richt zich op het versterken en ondersteunen van het zelfmanagement van de zorgvrager en de naasten, met als doel het behouden of verbeteren van het dagelijks functioneren in relatie tot gezondheid en ziekte en kwaliteit van leven;  gaat hierbij uit van lichamelijke welbevinden, mentaal welbevinden, woonleefsituatie en sociale participatie</w:t>
      </w:r>
      <w:r w:rsidR="00105080">
        <w:t>.</w:t>
      </w:r>
    </w:p>
    <w:p w14:paraId="78171E08" w14:textId="77777777" w:rsidR="00EF6D82" w:rsidRDefault="00EF6D82" w:rsidP="00EF6D82">
      <w:pPr>
        <w:pStyle w:val="Geenafstand"/>
        <w:numPr>
          <w:ilvl w:val="0"/>
          <w:numId w:val="10"/>
        </w:numPr>
      </w:pPr>
      <w:r w:rsidRPr="0052626E">
        <w:rPr>
          <w:b/>
        </w:rPr>
        <w:t>Uitvoeren van zorg:</w:t>
      </w:r>
      <w:r>
        <w:t xml:space="preserve"> verleent integrale zorg door zelfstandig alle voorkomende (inclusief voorbehouden en risicovolle) verpleegkundige handelingen en verpleegkundige begeleiding in complexe en/of onvoorspelbare zorgsituaties uit te voeren conform de wet - BIG</w:t>
      </w:r>
    </w:p>
    <w:p w14:paraId="29E800FC" w14:textId="30F305C4" w:rsidR="00EF6D82" w:rsidRDefault="00EF6D82" w:rsidP="00EF6D82">
      <w:pPr>
        <w:pStyle w:val="Geenafstand"/>
        <w:numPr>
          <w:ilvl w:val="0"/>
          <w:numId w:val="10"/>
        </w:numPr>
      </w:pPr>
      <w:r w:rsidRPr="0052626E">
        <w:rPr>
          <w:b/>
        </w:rPr>
        <w:t xml:space="preserve">Indiceren van zorg: </w:t>
      </w:r>
      <w:r>
        <w:t xml:space="preserve">maakt in het verlengde van een verpleegkundige diagnose de keuze voor de passende behandeling en/of ondersteuning die de zorgvrager nodig heeft en stelt hiermee de indicatie vast of stelt deze bij. Vraagt zo nodig de indicatie aan. De behoefte aan verpleegkundige zorg is op basis van klinisch redeneren vastgesteld en waar nodig is gebruik gemaakt van </w:t>
      </w:r>
      <w:proofErr w:type="spellStart"/>
      <w:r>
        <w:t>evidence</w:t>
      </w:r>
      <w:proofErr w:type="spellEnd"/>
      <w:r>
        <w:t xml:space="preserve"> </w:t>
      </w:r>
      <w:proofErr w:type="spellStart"/>
      <w:r>
        <w:t>based</w:t>
      </w:r>
      <w:proofErr w:type="spellEnd"/>
      <w:r>
        <w:t xml:space="preserve"> </w:t>
      </w:r>
      <w:proofErr w:type="spellStart"/>
      <w:r>
        <w:t>practice</w:t>
      </w:r>
      <w:proofErr w:type="spellEnd"/>
      <w:r>
        <w:t xml:space="preserve"> (EBP)</w:t>
      </w:r>
      <w:r w:rsidR="00105080">
        <w:t>.</w:t>
      </w:r>
    </w:p>
    <w:p w14:paraId="447A8290" w14:textId="093E2A8D" w:rsidR="00EF6D82" w:rsidRDefault="00EF6D82" w:rsidP="00EF6D82">
      <w:pPr>
        <w:pStyle w:val="Geenafstand"/>
        <w:numPr>
          <w:ilvl w:val="0"/>
          <w:numId w:val="10"/>
        </w:numPr>
      </w:pPr>
      <w:r w:rsidRPr="0052626E">
        <w:rPr>
          <w:b/>
        </w:rPr>
        <w:t>Multidisciplinair samenwerken:</w:t>
      </w:r>
      <w:r>
        <w:t xml:space="preserve"> werkt vanuit de eigen deskundigheid, op basis van gelijkwaardigheid, met alle functieniveaus </w:t>
      </w:r>
      <w:r w:rsidR="00105080">
        <w:t>het team</w:t>
      </w:r>
      <w:r>
        <w:t>, met andere disciplines, zowel binnen als buiten de eigen organisatie, met externe beroepsbeoefenaren en instanties, samen met betrekking tot de gezamenlijke (multidisciplinaire) zorg- en behandeldoelen en de belangen van de zorgvrager. Geeft vorm aan het ontwikkelen van beleid met betrekking tot het zorgproces van individuele of groepen zorgvragers over de grenzen van de individuele zorgorganisatie heen</w:t>
      </w:r>
      <w:r w:rsidR="00105080">
        <w:t>.</w:t>
      </w:r>
    </w:p>
    <w:p w14:paraId="2AEF9EF0" w14:textId="50D70B20" w:rsidR="00EF6D82" w:rsidRDefault="00EF6D82" w:rsidP="00EF6D82">
      <w:pPr>
        <w:pStyle w:val="Geenafstand"/>
        <w:numPr>
          <w:ilvl w:val="0"/>
          <w:numId w:val="10"/>
        </w:numPr>
      </w:pPr>
      <w:r w:rsidRPr="0052626E">
        <w:rPr>
          <w:b/>
        </w:rPr>
        <w:t xml:space="preserve">Continuïteit van zorg: </w:t>
      </w:r>
      <w:r>
        <w:t>draagt zorg voor overdracht binnen de keten en voor permanente onderlinge afstemming en houdt daarmee continu het perspectief op kwaliteit en continuïteit van zorg</w:t>
      </w:r>
      <w:r w:rsidR="00105080">
        <w:t>.</w:t>
      </w:r>
    </w:p>
    <w:p w14:paraId="45B121BF" w14:textId="64D2B758" w:rsidR="00EF6D82" w:rsidRDefault="00EF6D82" w:rsidP="00EF6D82">
      <w:pPr>
        <w:pStyle w:val="Geenafstand"/>
        <w:numPr>
          <w:ilvl w:val="0"/>
          <w:numId w:val="10"/>
        </w:numPr>
      </w:pPr>
      <w:r w:rsidRPr="0052626E">
        <w:rPr>
          <w:b/>
        </w:rPr>
        <w:t>Onderzoekend vermogen:</w:t>
      </w:r>
      <w:r>
        <w:t xml:space="preserve"> handelt in de praktijk vanuit een kritisch onderzoekende en reflectieve (basis)houding, hanteert een methodische aanpak met een gedegen probleemanalyse en doorloopt de onderzoekcyclus (</w:t>
      </w:r>
      <w:proofErr w:type="spellStart"/>
      <w:r>
        <w:t>evidense</w:t>
      </w:r>
      <w:proofErr w:type="spellEnd"/>
      <w:r>
        <w:t xml:space="preserve"> </w:t>
      </w:r>
      <w:proofErr w:type="spellStart"/>
      <w:r>
        <w:t>based</w:t>
      </w:r>
      <w:proofErr w:type="spellEnd"/>
      <w:r>
        <w:t xml:space="preserve"> </w:t>
      </w:r>
      <w:proofErr w:type="spellStart"/>
      <w:r>
        <w:t>practice</w:t>
      </w:r>
      <w:proofErr w:type="spellEnd"/>
      <w:r>
        <w:t xml:space="preserve"> (EBP)</w:t>
      </w:r>
      <w:r w:rsidR="00105080">
        <w:t>.</w:t>
      </w:r>
    </w:p>
    <w:p w14:paraId="37687DF2" w14:textId="02D09A51" w:rsidR="00EF6D82" w:rsidRDefault="00EF6D82" w:rsidP="00EF6D82">
      <w:pPr>
        <w:pStyle w:val="Geenafstand"/>
        <w:numPr>
          <w:ilvl w:val="0"/>
          <w:numId w:val="10"/>
        </w:numPr>
      </w:pPr>
      <w:r w:rsidRPr="0052626E">
        <w:rPr>
          <w:b/>
        </w:rPr>
        <w:t>Inzet EBP:</w:t>
      </w:r>
      <w:r>
        <w:t xml:space="preserve"> maakt hierin in samenspraak met de zorgvrager, naasten, collega’s en andere disciplines afwegingen om die instrumenten en interventies toe te passen waarbij doeltreffendheid volgens de EBP aannemelijk is</w:t>
      </w:r>
      <w:r w:rsidR="00105080">
        <w:t>.</w:t>
      </w:r>
    </w:p>
    <w:p w14:paraId="3EB4736C" w14:textId="5F6AC01A" w:rsidR="00EF6D82" w:rsidRDefault="00EF6D82" w:rsidP="00EF6D82">
      <w:pPr>
        <w:pStyle w:val="Geenafstand"/>
        <w:numPr>
          <w:ilvl w:val="0"/>
          <w:numId w:val="10"/>
        </w:numPr>
      </w:pPr>
      <w:r w:rsidRPr="0052626E">
        <w:rPr>
          <w:b/>
        </w:rPr>
        <w:t>Deskundigheidsbevordering:</w:t>
      </w:r>
      <w:r>
        <w:t xml:space="preserve"> toont actief en kritisch gedrag om de verpleegkundige deskundigheid van zichzelf op peil te houden en draagt actief bij aan het zoeken, ontwikkelen en delen van nieuwe (vormen van) kennis uit (wetenschappelijke) literatuur. Signaleert tekorten aan kennis in de beroepspraktijk en levert een bijdrage aan de deskundigheidsbevordering van </w:t>
      </w:r>
      <w:r w:rsidR="00105080">
        <w:t>het team</w:t>
      </w:r>
      <w:r>
        <w:t xml:space="preserve"> door coaching, verstrekken van informatie, casusbesprekingen, intervisie en klinische lessen</w:t>
      </w:r>
      <w:r w:rsidR="00105080">
        <w:t>.</w:t>
      </w:r>
    </w:p>
    <w:p w14:paraId="2BBCCD27" w14:textId="1D5896E4" w:rsidR="00EF6D82" w:rsidRDefault="00EF6D82" w:rsidP="00EF6D82">
      <w:pPr>
        <w:pStyle w:val="Geenafstand"/>
        <w:numPr>
          <w:ilvl w:val="0"/>
          <w:numId w:val="10"/>
        </w:numPr>
      </w:pPr>
      <w:r w:rsidRPr="0052626E">
        <w:rPr>
          <w:b/>
        </w:rPr>
        <w:t>Professionele reflectie:</w:t>
      </w:r>
      <w:r>
        <w:t xml:space="preserve"> heeft een reflectieve beroepshouding, overdenkt de eigen keuzes die gemaakt worden en beslissingen die genomen worden zorgvuldig, zowel inhoudelijk, procesmatig en moreel-ethisch in relatie tot beroepscode en beroepswaarden</w:t>
      </w:r>
      <w:r w:rsidR="00105080">
        <w:t>.</w:t>
      </w:r>
    </w:p>
    <w:p w14:paraId="05171F9F" w14:textId="6AA15C74" w:rsidR="00EF6D82" w:rsidRDefault="00EF6D82" w:rsidP="00EF6D82">
      <w:pPr>
        <w:pStyle w:val="Geenafstand"/>
        <w:numPr>
          <w:ilvl w:val="0"/>
          <w:numId w:val="10"/>
        </w:numPr>
      </w:pPr>
      <w:r w:rsidRPr="0052626E">
        <w:rPr>
          <w:b/>
        </w:rPr>
        <w:t xml:space="preserve">Morele sensitiviteit: </w:t>
      </w:r>
      <w:r>
        <w:t>toont een voortdurende gevoeligheid vanuit compassie voor de wensen en noden en daarbij behorende emoties van de zorgvrager en reageert daarop met passend en persoonsgericht gedrag waarin de zorgvrager zich gehoord en begrepen voelt</w:t>
      </w:r>
      <w:r w:rsidR="00105080">
        <w:t>.</w:t>
      </w:r>
    </w:p>
    <w:p w14:paraId="6324D10E" w14:textId="4B64ADC0" w:rsidR="00EF6D82" w:rsidRDefault="00EF6D82" w:rsidP="00EF6D82">
      <w:pPr>
        <w:pStyle w:val="Geenafstand"/>
        <w:numPr>
          <w:ilvl w:val="0"/>
          <w:numId w:val="10"/>
        </w:numPr>
      </w:pPr>
      <w:r w:rsidRPr="0052626E">
        <w:rPr>
          <w:b/>
        </w:rPr>
        <w:t>Preventiegericht analyseren:</w:t>
      </w:r>
      <w:r>
        <w:t xml:space="preserve"> analyseert het gedrag en de omgeving van de zorgvrager dat leidt tot gezondheidsproblemen van zorgvrager of groepen zorgvragers. Past preventieve interventies toe die tevens gericht zijn op het bevorderen van het zelfmanagement van de zorgvrager</w:t>
      </w:r>
      <w:r w:rsidR="00105080">
        <w:t>.</w:t>
      </w:r>
    </w:p>
    <w:p w14:paraId="1674EC11" w14:textId="40EC7829" w:rsidR="00EF6D82" w:rsidRDefault="00EF6D82" w:rsidP="00EF6D82">
      <w:pPr>
        <w:pStyle w:val="Geenafstand"/>
        <w:numPr>
          <w:ilvl w:val="0"/>
          <w:numId w:val="10"/>
        </w:numPr>
      </w:pPr>
      <w:r w:rsidRPr="0052626E">
        <w:rPr>
          <w:b/>
        </w:rPr>
        <w:t>Verpleegkundig leiderschap:</w:t>
      </w:r>
      <w:r>
        <w:t xml:space="preserve"> toont verpleegkundig leiderschap in het handelen vanuit het vakgebied en in de samenwerking met anderen. Is rolmodel voor nieuwe collega’s en stagiaires. Instrueert, geeft aanwijzingen en adviezen aan medewerkers </w:t>
      </w:r>
      <w:r w:rsidR="00105080">
        <w:t>in het team</w:t>
      </w:r>
      <w:r>
        <w:t xml:space="preserve"> en coacht hen</w:t>
      </w:r>
      <w:r w:rsidR="00105080">
        <w:t>.</w:t>
      </w:r>
    </w:p>
    <w:p w14:paraId="1E9103D2" w14:textId="77777777" w:rsidR="00EF6D82" w:rsidRDefault="00EF6D82" w:rsidP="00EF6D82">
      <w:pPr>
        <w:pStyle w:val="Geenafstand"/>
      </w:pPr>
    </w:p>
    <w:p w14:paraId="3C4C593E" w14:textId="4ACA9B7E" w:rsidR="00EF6D82" w:rsidRDefault="00EF6D82" w:rsidP="00EF6D82">
      <w:pPr>
        <w:pStyle w:val="Geenafstand"/>
        <w:numPr>
          <w:ilvl w:val="0"/>
          <w:numId w:val="10"/>
        </w:numPr>
      </w:pPr>
      <w:r w:rsidRPr="0052626E">
        <w:rPr>
          <w:b/>
        </w:rPr>
        <w:lastRenderedPageBreak/>
        <w:t>Veiligheid bevorderen:</w:t>
      </w:r>
      <w:r>
        <w:t xml:space="preserve"> draagt continu en methodisch bij aan het bevorderen en borgen van de veiligheid van zorgvragers en medewerkers door risico’s in kaart te brengen, fouten en incidenten te melden, mogelijkheden tot verbetering van de zorgverlening te signaleren en te rapporteren</w:t>
      </w:r>
      <w:r w:rsidR="00105080">
        <w:t>.</w:t>
      </w:r>
    </w:p>
    <w:p w14:paraId="58088413" w14:textId="59BC03CB" w:rsidR="00EF6D82" w:rsidRDefault="00EF6D82" w:rsidP="00EF6D82">
      <w:pPr>
        <w:pStyle w:val="Geenafstand"/>
        <w:numPr>
          <w:ilvl w:val="0"/>
          <w:numId w:val="10"/>
        </w:numPr>
      </w:pPr>
      <w:r w:rsidRPr="0052626E">
        <w:rPr>
          <w:b/>
        </w:rPr>
        <w:t>Verpleegkundig ondernemerschap:</w:t>
      </w:r>
      <w:r>
        <w:t xml:space="preserve"> overziet en begrijpt financieel- economische en organisatiebelangen binnen de verschillende contexten van zorg en weegt hierin de belangen van zorgvragers af in het kader van materialen en middelen</w:t>
      </w:r>
      <w:r w:rsidR="00105080">
        <w:t>.</w:t>
      </w:r>
    </w:p>
    <w:p w14:paraId="59BFC3F6" w14:textId="1CEA667A" w:rsidR="00EF6D82" w:rsidRDefault="00EF6D82" w:rsidP="00EF6D82">
      <w:pPr>
        <w:pStyle w:val="Geenafstand"/>
        <w:numPr>
          <w:ilvl w:val="0"/>
          <w:numId w:val="10"/>
        </w:numPr>
      </w:pPr>
      <w:r w:rsidRPr="0052626E">
        <w:rPr>
          <w:b/>
        </w:rPr>
        <w:t xml:space="preserve">Kwaliteit van zorg leveren: </w:t>
      </w:r>
      <w:r>
        <w:t>draagt zorg voor het op een methodische en kritische wijze bewaken, uitvoeren en borgen van de kwaliteit van de verpleegkundige zorg. Signaleert ontbreken van richtlijnen en standaarden en doet voorstellen tot het verbeteren en borgen van het verpleegbeleid</w:t>
      </w:r>
      <w:r w:rsidR="00105080">
        <w:t>.</w:t>
      </w:r>
    </w:p>
    <w:p w14:paraId="2CCDA642" w14:textId="5123383A" w:rsidR="00EF6D82" w:rsidRDefault="00EF6D82" w:rsidP="00EF6D82">
      <w:pPr>
        <w:pStyle w:val="Geenafstand"/>
        <w:numPr>
          <w:ilvl w:val="0"/>
          <w:numId w:val="10"/>
        </w:numPr>
      </w:pPr>
      <w:r w:rsidRPr="0052626E">
        <w:rPr>
          <w:b/>
        </w:rPr>
        <w:t>Participeren in kwaliteitszorg:</w:t>
      </w:r>
      <w:r>
        <w:t xml:space="preserve"> levert een proactieve bijdrage aan de kwaliteitszorg van </w:t>
      </w:r>
      <w:r w:rsidR="00105080">
        <w:t>de organisatie.</w:t>
      </w:r>
    </w:p>
    <w:p w14:paraId="68700F69" w14:textId="6E6A9636" w:rsidR="00EF6D82" w:rsidRDefault="00EF6D82" w:rsidP="00EF6D82">
      <w:pPr>
        <w:pStyle w:val="Geenafstand"/>
        <w:numPr>
          <w:ilvl w:val="0"/>
          <w:numId w:val="10"/>
        </w:numPr>
      </w:pPr>
      <w:r w:rsidRPr="0052626E">
        <w:rPr>
          <w:b/>
        </w:rPr>
        <w:t>Professioneel gedrag:</w:t>
      </w:r>
      <w:r>
        <w:t xml:space="preserve"> handelt en gedraagt zich naar de professionele standaard en de beroepscode, neemt verantwoordelijkheid in al het eigen handelen en het uitdragen van de beroepstrots</w:t>
      </w:r>
      <w:r w:rsidR="00105080">
        <w:t>.</w:t>
      </w:r>
    </w:p>
    <w:p w14:paraId="2E0C1C64" w14:textId="77777777" w:rsidR="00EF6D82" w:rsidRDefault="00EF6D82" w:rsidP="00EF6D82">
      <w:pPr>
        <w:pStyle w:val="Geenafstand"/>
      </w:pPr>
    </w:p>
    <w:p w14:paraId="21A9FBBA" w14:textId="77777777" w:rsidR="00EF6D82" w:rsidRPr="00EF6D82" w:rsidRDefault="00EF6D82" w:rsidP="00EF6D82">
      <w:pPr>
        <w:pStyle w:val="Geenafstand"/>
        <w:rPr>
          <w:b/>
        </w:rPr>
      </w:pPr>
      <w:r w:rsidRPr="00EF6D82">
        <w:rPr>
          <w:b/>
        </w:rPr>
        <w:t>Kennis en vaardigheden/ functievereisten:</w:t>
      </w:r>
    </w:p>
    <w:p w14:paraId="112AC86B" w14:textId="77777777" w:rsidR="00EF6D82" w:rsidRDefault="00EF6D82" w:rsidP="00EF6D82">
      <w:pPr>
        <w:pStyle w:val="Geenafstand"/>
      </w:pPr>
    </w:p>
    <w:p w14:paraId="31576D0A" w14:textId="77777777" w:rsidR="00EF6D82" w:rsidRPr="0052626E" w:rsidRDefault="00EF6D82" w:rsidP="00EF6D82">
      <w:pPr>
        <w:pStyle w:val="Geenafstand"/>
        <w:rPr>
          <w:u w:val="single"/>
        </w:rPr>
      </w:pPr>
      <w:r w:rsidRPr="0052626E">
        <w:rPr>
          <w:u w:val="single"/>
        </w:rPr>
        <w:t>Kennis</w:t>
      </w:r>
    </w:p>
    <w:p w14:paraId="01FEED02" w14:textId="77777777" w:rsidR="00EF6D82" w:rsidRDefault="00EF6D82" w:rsidP="00EF6D82">
      <w:pPr>
        <w:pStyle w:val="Geenafstand"/>
      </w:pPr>
    </w:p>
    <w:p w14:paraId="2BD70712" w14:textId="4F30DAE4" w:rsidR="00EF6D82" w:rsidRDefault="00EF6D82" w:rsidP="00EF6D82">
      <w:pPr>
        <w:pStyle w:val="Geenafstand"/>
        <w:numPr>
          <w:ilvl w:val="0"/>
          <w:numId w:val="11"/>
        </w:numPr>
      </w:pPr>
      <w:r>
        <w:t>In bezit van diploma bachelor verpleegkundige</w:t>
      </w:r>
      <w:r w:rsidR="00105080">
        <w:t>.</w:t>
      </w:r>
    </w:p>
    <w:p w14:paraId="733710DC" w14:textId="204A4428" w:rsidR="00EF6D82" w:rsidRDefault="00EF6D82" w:rsidP="00EF6D82">
      <w:pPr>
        <w:pStyle w:val="Geenafstand"/>
        <w:numPr>
          <w:ilvl w:val="0"/>
          <w:numId w:val="11"/>
        </w:numPr>
      </w:pPr>
      <w:r>
        <w:t>Kan voorbehouden en risicovolle handelingen uitvoeren, met inachtneming van de eigen bevoegdheid en bekwaamheid</w:t>
      </w:r>
      <w:r w:rsidR="00105080">
        <w:t>.</w:t>
      </w:r>
    </w:p>
    <w:p w14:paraId="228EB82B" w14:textId="5C257883" w:rsidR="00EF6D82" w:rsidRDefault="00EF6D82" w:rsidP="00EF6D82">
      <w:pPr>
        <w:pStyle w:val="Geenafstand"/>
        <w:numPr>
          <w:ilvl w:val="0"/>
          <w:numId w:val="11"/>
        </w:numPr>
      </w:pPr>
      <w:r>
        <w:t>Is BIG geregistreerd</w:t>
      </w:r>
      <w:r w:rsidR="00105080">
        <w:t>.</w:t>
      </w:r>
    </w:p>
    <w:p w14:paraId="583C00FE" w14:textId="248D2C75" w:rsidR="00EF6D82" w:rsidRDefault="00EF6D82" w:rsidP="00EF6D82">
      <w:pPr>
        <w:pStyle w:val="Geenafstand"/>
        <w:numPr>
          <w:ilvl w:val="0"/>
          <w:numId w:val="11"/>
        </w:numPr>
      </w:pPr>
      <w:r>
        <w:t xml:space="preserve">Kent de principes van klinisch redeneren en van </w:t>
      </w:r>
      <w:proofErr w:type="spellStart"/>
      <w:r>
        <w:t>Evidence</w:t>
      </w:r>
      <w:proofErr w:type="spellEnd"/>
      <w:r>
        <w:t xml:space="preserve"> </w:t>
      </w:r>
      <w:proofErr w:type="spellStart"/>
      <w:r>
        <w:t>Based</w:t>
      </w:r>
      <w:proofErr w:type="spellEnd"/>
      <w:r>
        <w:t xml:space="preserve"> </w:t>
      </w:r>
      <w:proofErr w:type="spellStart"/>
      <w:r>
        <w:t>Practice</w:t>
      </w:r>
      <w:proofErr w:type="spellEnd"/>
      <w:r w:rsidR="00105080">
        <w:t>.</w:t>
      </w:r>
    </w:p>
    <w:p w14:paraId="10FEF308" w14:textId="56EF4970" w:rsidR="00EF6D82" w:rsidRDefault="00EF6D82" w:rsidP="00EF6D82">
      <w:pPr>
        <w:pStyle w:val="Geenafstand"/>
        <w:numPr>
          <w:ilvl w:val="0"/>
          <w:numId w:val="11"/>
        </w:numPr>
      </w:pPr>
      <w:r>
        <w:t>Heeft kennis van de organisatie en sociale kaart</w:t>
      </w:r>
      <w:r w:rsidR="00105080">
        <w:t>.</w:t>
      </w:r>
    </w:p>
    <w:p w14:paraId="1FBE3CD2" w14:textId="34E12BB9" w:rsidR="00EF6D82" w:rsidRDefault="00EF6D82" w:rsidP="00EF6D82">
      <w:pPr>
        <w:pStyle w:val="Geenafstand"/>
        <w:numPr>
          <w:ilvl w:val="0"/>
          <w:numId w:val="11"/>
        </w:numPr>
      </w:pPr>
      <w:r>
        <w:t>Houdt zich op de hoogte van ontwikkelingen binnen het vakgebied</w:t>
      </w:r>
      <w:r w:rsidR="00105080">
        <w:t>.</w:t>
      </w:r>
    </w:p>
    <w:p w14:paraId="602FFFA1" w14:textId="3D573079" w:rsidR="00EF6D82" w:rsidRDefault="00EF6D82" w:rsidP="00EF6D82">
      <w:pPr>
        <w:pStyle w:val="Geenafstand"/>
        <w:numPr>
          <w:ilvl w:val="0"/>
          <w:numId w:val="11"/>
        </w:numPr>
      </w:pPr>
      <w:r>
        <w:t>Heeft kennis van wet- en regelgeving die van toepassing is op de verpleegkundige beroepsuitoefening</w:t>
      </w:r>
      <w:r w:rsidR="00105080">
        <w:t>.</w:t>
      </w:r>
    </w:p>
    <w:p w14:paraId="2C6EBE4C" w14:textId="54EB6ABF" w:rsidR="00EF6D82" w:rsidRDefault="00EF6D82" w:rsidP="00EF6D82">
      <w:pPr>
        <w:pStyle w:val="Geenafstand"/>
        <w:numPr>
          <w:ilvl w:val="0"/>
          <w:numId w:val="11"/>
        </w:numPr>
      </w:pPr>
      <w:r>
        <w:t>Beschikt over algemene office</w:t>
      </w:r>
      <w:r w:rsidR="000947C9">
        <w:t xml:space="preserve"> </w:t>
      </w:r>
      <w:r>
        <w:t>vaardigheden (Word, Excel)</w:t>
      </w:r>
      <w:r w:rsidR="00105080">
        <w:t>.</w:t>
      </w:r>
    </w:p>
    <w:p w14:paraId="2F873849" w14:textId="77777777" w:rsidR="00EF6D82" w:rsidRDefault="00EF6D82" w:rsidP="00EF6D82">
      <w:pPr>
        <w:pStyle w:val="Geenafstand"/>
      </w:pPr>
    </w:p>
    <w:p w14:paraId="718717B7" w14:textId="77777777" w:rsidR="00EF6D82" w:rsidRPr="0052626E" w:rsidRDefault="00EF6D82" w:rsidP="00EF6D82">
      <w:pPr>
        <w:pStyle w:val="Geenafstand"/>
        <w:rPr>
          <w:u w:val="single"/>
        </w:rPr>
      </w:pPr>
      <w:r w:rsidRPr="0052626E">
        <w:rPr>
          <w:u w:val="single"/>
        </w:rPr>
        <w:t>Zelfstandigheid</w:t>
      </w:r>
    </w:p>
    <w:p w14:paraId="66A5C775" w14:textId="77777777" w:rsidR="00EF6D82" w:rsidRDefault="00EF6D82" w:rsidP="00EF6D82">
      <w:pPr>
        <w:pStyle w:val="Geenafstand"/>
      </w:pPr>
    </w:p>
    <w:p w14:paraId="00E1B6A3" w14:textId="666B0497" w:rsidR="00EF6D82" w:rsidRDefault="00EF6D82" w:rsidP="00EF6D82">
      <w:pPr>
        <w:pStyle w:val="Geenafstand"/>
        <w:numPr>
          <w:ilvl w:val="0"/>
          <w:numId w:val="12"/>
        </w:numPr>
      </w:pPr>
      <w:r>
        <w:t>Initiatief en probleemoplossend vermogen zijn vereist bij de coördinatie van zorgprocessen en bij kwaliteitsbewaking</w:t>
      </w:r>
      <w:r w:rsidR="00105080">
        <w:t>.</w:t>
      </w:r>
    </w:p>
    <w:p w14:paraId="6E284A9A" w14:textId="329C0194" w:rsidR="00EF6D82" w:rsidRDefault="00EF6D82" w:rsidP="00EF6D82">
      <w:pPr>
        <w:pStyle w:val="Geenafstand"/>
        <w:numPr>
          <w:ilvl w:val="0"/>
          <w:numId w:val="12"/>
        </w:numPr>
      </w:pPr>
      <w:r>
        <w:t>Kan een verpleegkundige diagnose stellen en heeft zelfstandige beslissingsbevoegdheid met betrekking tot indiceren</w:t>
      </w:r>
      <w:r w:rsidR="00105080">
        <w:t>.</w:t>
      </w:r>
    </w:p>
    <w:p w14:paraId="1AC2E96A" w14:textId="25F553BF" w:rsidR="00EF6D82" w:rsidRDefault="00EF6D82" w:rsidP="00EF6D82">
      <w:pPr>
        <w:pStyle w:val="Geenafstand"/>
        <w:numPr>
          <w:ilvl w:val="0"/>
          <w:numId w:val="12"/>
        </w:numPr>
      </w:pPr>
      <w:r>
        <w:t>Acteert vooral in situaties die onvoorspelbaar zijn en waar sprake is van een hogere mate van complexiteit van de zorgcontext</w:t>
      </w:r>
      <w:r w:rsidR="00105080">
        <w:t>.</w:t>
      </w:r>
    </w:p>
    <w:p w14:paraId="42814313" w14:textId="77777777" w:rsidR="00EF6D82" w:rsidRDefault="00EF6D82" w:rsidP="00EF6D82">
      <w:pPr>
        <w:pStyle w:val="Geenafstand"/>
      </w:pPr>
    </w:p>
    <w:p w14:paraId="73F71940" w14:textId="77777777" w:rsidR="00EF6D82" w:rsidRPr="0052626E" w:rsidRDefault="00EF6D82" w:rsidP="00EF6D82">
      <w:pPr>
        <w:pStyle w:val="Geenafstand"/>
        <w:rPr>
          <w:u w:val="single"/>
        </w:rPr>
      </w:pPr>
      <w:r w:rsidRPr="0052626E">
        <w:rPr>
          <w:u w:val="single"/>
        </w:rPr>
        <w:t>(Sociale) Vaardigheden</w:t>
      </w:r>
    </w:p>
    <w:p w14:paraId="699094EC" w14:textId="77777777" w:rsidR="00EF6D82" w:rsidRDefault="00EF6D82" w:rsidP="00EF6D82">
      <w:pPr>
        <w:pStyle w:val="Geenafstand"/>
      </w:pPr>
    </w:p>
    <w:p w14:paraId="6AAE187E" w14:textId="064D4632" w:rsidR="00EF6D82" w:rsidRDefault="00EF6D82" w:rsidP="00EF6D82">
      <w:pPr>
        <w:pStyle w:val="Geenafstand"/>
        <w:numPr>
          <w:ilvl w:val="0"/>
          <w:numId w:val="14"/>
        </w:numPr>
      </w:pPr>
      <w:r>
        <w:t>Tact, luistervaardigheid en stimuleren zijn vereist in de contacten met zorgvragers en hun naastbetrokkenen bij de dagelijkse zorgverlening en psychosociale begeleiding</w:t>
      </w:r>
      <w:r w:rsidR="00105080">
        <w:t>.</w:t>
      </w:r>
    </w:p>
    <w:p w14:paraId="33EE9628" w14:textId="2DD2AD40" w:rsidR="00EF6D82" w:rsidRDefault="00EF6D82" w:rsidP="00EF6D82">
      <w:pPr>
        <w:pStyle w:val="Geenafstand"/>
        <w:numPr>
          <w:ilvl w:val="0"/>
          <w:numId w:val="14"/>
        </w:numPr>
      </w:pPr>
      <w:r>
        <w:t>Kan een groot scala aan interventies toepassen</w:t>
      </w:r>
      <w:r w:rsidR="00105080">
        <w:t>.</w:t>
      </w:r>
    </w:p>
    <w:p w14:paraId="63034416" w14:textId="6D749DB2" w:rsidR="00EF6D82" w:rsidRDefault="00EF6D82" w:rsidP="00EF6D82">
      <w:pPr>
        <w:pStyle w:val="Geenafstand"/>
        <w:numPr>
          <w:ilvl w:val="0"/>
          <w:numId w:val="14"/>
        </w:numPr>
      </w:pPr>
      <w:r>
        <w:t>Kan een zorgrelatie aangaan, gebaseerd op vertrouwen, gericht op resultaat met zorgvragers en uiteenlopende doelgroepen</w:t>
      </w:r>
      <w:r w:rsidR="00105080">
        <w:t>.</w:t>
      </w:r>
    </w:p>
    <w:p w14:paraId="0F57EBBE" w14:textId="16C3B7F3" w:rsidR="00EF6D82" w:rsidRDefault="00EF6D82" w:rsidP="00EF6D82">
      <w:pPr>
        <w:pStyle w:val="Geenafstand"/>
        <w:numPr>
          <w:ilvl w:val="0"/>
          <w:numId w:val="14"/>
        </w:numPr>
      </w:pPr>
      <w:r>
        <w:t>Is in staat tegenstellingen te overbruggen ten aanzien van het coördineren van zorg en zorgprocessen en bij de kwaliteitsbewaking</w:t>
      </w:r>
      <w:r w:rsidR="00105080">
        <w:t>.</w:t>
      </w:r>
    </w:p>
    <w:p w14:paraId="3AFB9324" w14:textId="5D8AACC0" w:rsidR="00EF6D82" w:rsidRDefault="00EF6D82" w:rsidP="00EF6D82">
      <w:pPr>
        <w:pStyle w:val="Geenafstand"/>
        <w:numPr>
          <w:ilvl w:val="0"/>
          <w:numId w:val="14"/>
        </w:numPr>
      </w:pPr>
      <w:r>
        <w:lastRenderedPageBreak/>
        <w:t>Is in staat adequaat om te gaan met agressie, grensoverschrijdend gedrag en onbegrepen gedrag bij zorgvragers, hun naasten en sociale netwerk</w:t>
      </w:r>
      <w:r w:rsidR="00105080">
        <w:t>.</w:t>
      </w:r>
    </w:p>
    <w:p w14:paraId="6048B1FB" w14:textId="2C12319F" w:rsidR="00EF6D82" w:rsidRDefault="00EF6D82" w:rsidP="00EF6D82">
      <w:pPr>
        <w:pStyle w:val="Geenafstand"/>
        <w:numPr>
          <w:ilvl w:val="0"/>
          <w:numId w:val="14"/>
        </w:numPr>
      </w:pPr>
      <w:r>
        <w:t>Kan een coördinerende rol/regierol vervullen binnen een multidisciplinair team</w:t>
      </w:r>
      <w:r w:rsidR="00105080">
        <w:t>.</w:t>
      </w:r>
    </w:p>
    <w:p w14:paraId="5FE0C538" w14:textId="51065B81" w:rsidR="00EF6D82" w:rsidRDefault="00EF6D82" w:rsidP="00EF6D82">
      <w:pPr>
        <w:pStyle w:val="Geenafstand"/>
        <w:numPr>
          <w:ilvl w:val="0"/>
          <w:numId w:val="14"/>
        </w:numPr>
      </w:pPr>
      <w:r>
        <w:t>Houdt bij de werkzaamheden rekening met de mogelijkheden, wensen en gewoonten, normen en waarden, seksuele voorkeur, de culturele achtergrond en de levensbeschouwing van de zorgvrager, naasten en collega’s</w:t>
      </w:r>
      <w:r w:rsidR="00105080">
        <w:t>.</w:t>
      </w:r>
    </w:p>
    <w:p w14:paraId="4CFAE9C8" w14:textId="7BF14D49" w:rsidR="00EF6D82" w:rsidRDefault="00EF6D82" w:rsidP="00EF6D82">
      <w:pPr>
        <w:pStyle w:val="Geenafstand"/>
        <w:numPr>
          <w:ilvl w:val="0"/>
          <w:numId w:val="14"/>
        </w:numPr>
      </w:pPr>
      <w:r>
        <w:t>Mondelinge uitdrukkingsvaardigheid is nodig voor het geven van voorlichting, informatie en instructie aan de zorgvrager of aan medewerkers van teams</w:t>
      </w:r>
      <w:r w:rsidR="00105080">
        <w:t>.</w:t>
      </w:r>
    </w:p>
    <w:p w14:paraId="50E781D6" w14:textId="58726DE4" w:rsidR="00EF6D82" w:rsidRDefault="00EF6D82" w:rsidP="00EF6D82">
      <w:pPr>
        <w:pStyle w:val="Geenafstand"/>
        <w:numPr>
          <w:ilvl w:val="0"/>
          <w:numId w:val="14"/>
        </w:numPr>
      </w:pPr>
      <w:r>
        <w:t>Kan communiceren op inhouds-, procedure- en procesniveau en kan soepel schakelen tussen deze niveaus</w:t>
      </w:r>
      <w:r w:rsidR="00105080">
        <w:t>.</w:t>
      </w:r>
    </w:p>
    <w:p w14:paraId="5C6CC2F6" w14:textId="38EEA65C" w:rsidR="00EF6D82" w:rsidRDefault="00EF6D82" w:rsidP="00EF6D82">
      <w:pPr>
        <w:pStyle w:val="Geenafstand"/>
        <w:numPr>
          <w:ilvl w:val="0"/>
          <w:numId w:val="14"/>
        </w:numPr>
      </w:pPr>
      <w:r>
        <w:t>Kan ethische vraagstukken en zingevingsvraagstukken bespreken met collega’s en zorgvragers</w:t>
      </w:r>
      <w:r w:rsidR="00105080">
        <w:t>.</w:t>
      </w:r>
    </w:p>
    <w:p w14:paraId="53803780" w14:textId="3670EBCB" w:rsidR="00EF6D82" w:rsidRDefault="00EF6D82" w:rsidP="00EF6D82">
      <w:pPr>
        <w:pStyle w:val="Geenafstand"/>
        <w:numPr>
          <w:ilvl w:val="0"/>
          <w:numId w:val="14"/>
        </w:numPr>
      </w:pPr>
      <w:r>
        <w:t>Is zich bewust van de effecten van eigen verbale, non-verbale en digitale uitingen</w:t>
      </w:r>
      <w:r w:rsidR="00105080">
        <w:t>.</w:t>
      </w:r>
    </w:p>
    <w:p w14:paraId="78DE050F" w14:textId="25129274" w:rsidR="00EF6D82" w:rsidRDefault="00EF6D82" w:rsidP="00EF6D82">
      <w:pPr>
        <w:pStyle w:val="Geenafstand"/>
        <w:numPr>
          <w:ilvl w:val="0"/>
          <w:numId w:val="14"/>
        </w:numPr>
      </w:pPr>
      <w:r>
        <w:t>Schriftelijke uitdrukkingsvaardigheid is nodig voor het formuleren van verbetervoorstellen, rapportages en het opstellen van protocollen en richtlijnen</w:t>
      </w:r>
      <w:r w:rsidR="00105080">
        <w:t>.</w:t>
      </w:r>
    </w:p>
    <w:p w14:paraId="78750F4D" w14:textId="54893F76" w:rsidR="00EF6D82" w:rsidRDefault="00EF6D82" w:rsidP="00EF6D82">
      <w:pPr>
        <w:pStyle w:val="Geenafstand"/>
        <w:numPr>
          <w:ilvl w:val="0"/>
          <w:numId w:val="14"/>
        </w:numPr>
      </w:pPr>
      <w:r>
        <w:t>Bewegingsvaardigheid is nodig voor het uitvoeren van verpleegtechnische handelingen, waarvoor enige nauwkeurigheid noodzakelijk is</w:t>
      </w:r>
      <w:r w:rsidR="00105080">
        <w:t>.</w:t>
      </w:r>
    </w:p>
    <w:p w14:paraId="3DD8EABE" w14:textId="30546B1C" w:rsidR="00EF6D82" w:rsidRDefault="00EF6D82" w:rsidP="00EF6D82">
      <w:pPr>
        <w:pStyle w:val="Geenafstand"/>
        <w:numPr>
          <w:ilvl w:val="0"/>
          <w:numId w:val="14"/>
        </w:numPr>
      </w:pPr>
      <w:r>
        <w:t>Oplettendheid is vereist voor het signaleren van veranderingen in de toestand van de zorgvrager en het bewaken van de continuïteit van de zorgverlening aan individuele zorgvragers en de kwaliteit van de zorgverlening in zijn geheel</w:t>
      </w:r>
      <w:r w:rsidR="00105080">
        <w:t>.</w:t>
      </w:r>
    </w:p>
    <w:p w14:paraId="45B258E9" w14:textId="319DD176" w:rsidR="00EF6D82" w:rsidRDefault="00EF6D82" w:rsidP="00EF6D82">
      <w:pPr>
        <w:pStyle w:val="Geenafstand"/>
        <w:numPr>
          <w:ilvl w:val="0"/>
          <w:numId w:val="14"/>
        </w:numPr>
      </w:pPr>
      <w:r>
        <w:t>Weet in een brede context relevante gegevens te verzamelen met het oog op vroegsignalering en risicobeoordeling</w:t>
      </w:r>
      <w:r w:rsidR="00105080">
        <w:t>.</w:t>
      </w:r>
    </w:p>
    <w:p w14:paraId="6609ACF9" w14:textId="0E796FDD" w:rsidR="00EF6D82" w:rsidRDefault="00EF6D82" w:rsidP="00EF6D82">
      <w:pPr>
        <w:pStyle w:val="Geenafstand"/>
        <w:numPr>
          <w:ilvl w:val="0"/>
          <w:numId w:val="14"/>
        </w:numPr>
      </w:pPr>
      <w:r>
        <w:t>Geduld en doorzettingsvermogen zijn nodig bij het uitvoeren van verpleegkundige zorg in complexe en onvoorziene situaties</w:t>
      </w:r>
      <w:r w:rsidR="00105080">
        <w:t>.</w:t>
      </w:r>
    </w:p>
    <w:p w14:paraId="1C3DAD7E" w14:textId="63C53C83" w:rsidR="00EF6D82" w:rsidRDefault="00EF6D82" w:rsidP="00EF6D82">
      <w:pPr>
        <w:pStyle w:val="Geenafstand"/>
        <w:numPr>
          <w:ilvl w:val="0"/>
          <w:numId w:val="14"/>
        </w:numPr>
      </w:pPr>
      <w:r>
        <w:t>Systematisch en hygiënisch werken zijn nodig bij het uitvoeren van zorg en het verrichten van verpleegtechnische handelingen</w:t>
      </w:r>
      <w:r w:rsidR="00105080">
        <w:t>.</w:t>
      </w:r>
    </w:p>
    <w:p w14:paraId="053576DF" w14:textId="20AF5585" w:rsidR="00EF6D82" w:rsidRDefault="00EF6D82" w:rsidP="00EF6D82">
      <w:pPr>
        <w:pStyle w:val="Geenafstand"/>
        <w:numPr>
          <w:ilvl w:val="0"/>
          <w:numId w:val="14"/>
        </w:numPr>
      </w:pPr>
      <w:r>
        <w:t>Integriteit en betrouwbaarheid worden vereist ten aanzien van het omgaan met persoonlijke gegevens van de zorgvrager</w:t>
      </w:r>
      <w:r w:rsidR="00105080">
        <w:t>.</w:t>
      </w:r>
    </w:p>
    <w:p w14:paraId="6F1DF00C" w14:textId="01708053" w:rsidR="00EF6D82" w:rsidRDefault="00EF6D82" w:rsidP="00EF6D82">
      <w:pPr>
        <w:pStyle w:val="Geenafstand"/>
        <w:numPr>
          <w:ilvl w:val="0"/>
          <w:numId w:val="14"/>
        </w:numPr>
      </w:pPr>
      <w:r>
        <w:t>Heeft in gesprekken met zorgvragers, hun naasten en hun sociale netwerk een open en respectvolle houding</w:t>
      </w:r>
      <w:r w:rsidR="00105080">
        <w:t>.</w:t>
      </w:r>
    </w:p>
    <w:p w14:paraId="6A8EEE8C" w14:textId="53F79BAF" w:rsidR="00EF6D82" w:rsidRDefault="00EF6D82" w:rsidP="00EF6D82">
      <w:pPr>
        <w:pStyle w:val="Geenafstand"/>
        <w:numPr>
          <w:ilvl w:val="0"/>
          <w:numId w:val="14"/>
        </w:numPr>
      </w:pPr>
      <w:r>
        <w:t>Weet de grenzen van het persoonlijk en professioneel handelen te onderkennen, te benoemen en aan te geven bij collega’s en zorgvragers</w:t>
      </w:r>
      <w:r w:rsidR="00105080">
        <w:t>.</w:t>
      </w:r>
    </w:p>
    <w:p w14:paraId="08626A2C" w14:textId="5D1C76DE" w:rsidR="00EF6D82" w:rsidRDefault="00EF6D82" w:rsidP="00EF6D82">
      <w:pPr>
        <w:pStyle w:val="Geenafstand"/>
        <w:numPr>
          <w:ilvl w:val="0"/>
          <w:numId w:val="14"/>
        </w:numPr>
      </w:pPr>
      <w:r>
        <w:t>Neemt hierbij gedragsprotocollen in acht die horen bij de beroepsmatige verantwoordelijkheid</w:t>
      </w:r>
      <w:r w:rsidR="00105080">
        <w:t>.</w:t>
      </w:r>
    </w:p>
    <w:p w14:paraId="428FD062" w14:textId="77777777" w:rsidR="00EF6D82" w:rsidRDefault="00EF6D82" w:rsidP="00EF6D82">
      <w:pPr>
        <w:pStyle w:val="Geenafstand"/>
      </w:pPr>
    </w:p>
    <w:p w14:paraId="223A147F" w14:textId="77777777" w:rsidR="00EF6D82" w:rsidRPr="0052626E" w:rsidRDefault="00EF6D82" w:rsidP="00EF6D82">
      <w:pPr>
        <w:pStyle w:val="Geenafstand"/>
        <w:rPr>
          <w:u w:val="single"/>
        </w:rPr>
      </w:pPr>
      <w:r w:rsidRPr="0052626E">
        <w:rPr>
          <w:u w:val="single"/>
        </w:rPr>
        <w:t>Risico’s, en verantwoordelijkheden</w:t>
      </w:r>
    </w:p>
    <w:p w14:paraId="29311E43" w14:textId="77777777" w:rsidR="00EF6D82" w:rsidRDefault="00EF6D82" w:rsidP="00EF6D82">
      <w:pPr>
        <w:pStyle w:val="Geenafstand"/>
      </w:pPr>
    </w:p>
    <w:p w14:paraId="5C62A6D0" w14:textId="28091657" w:rsidR="00EF6D82" w:rsidRDefault="00EF6D82" w:rsidP="00EF6D82">
      <w:pPr>
        <w:pStyle w:val="Geenafstand"/>
        <w:numPr>
          <w:ilvl w:val="0"/>
          <w:numId w:val="13"/>
        </w:numPr>
      </w:pPr>
      <w:r>
        <w:t>Kan in complexe en onvoorziene situaties risico’s inschatten, problemen vroegtijdig signaleren, interventies kiezen en uitvoeren, het verloop monitoren en de resultaten evalueren</w:t>
      </w:r>
      <w:r w:rsidR="00105080">
        <w:t>.</w:t>
      </w:r>
    </w:p>
    <w:p w14:paraId="4FA6556D" w14:textId="52F6F60F" w:rsidR="00DC18A5" w:rsidRDefault="00DC18A5" w:rsidP="007667BE">
      <w:pPr>
        <w:pStyle w:val="Geenafstand"/>
      </w:pPr>
    </w:p>
    <w:p w14:paraId="674A824D" w14:textId="3075B08C" w:rsidR="00CD44EF" w:rsidRPr="00CD44EF" w:rsidRDefault="00CD44EF" w:rsidP="00CD44EF"/>
    <w:p w14:paraId="2E02A5E7" w14:textId="36A36DDA" w:rsidR="00CD44EF" w:rsidRPr="00CD44EF" w:rsidRDefault="00CD44EF" w:rsidP="00CD44EF"/>
    <w:p w14:paraId="36BA235B" w14:textId="1DEB27C3" w:rsidR="00CD44EF" w:rsidRPr="00CD44EF" w:rsidRDefault="00CD44EF" w:rsidP="00CD44EF"/>
    <w:p w14:paraId="6161252D" w14:textId="66DC182C" w:rsidR="00CD44EF" w:rsidRPr="00CD44EF" w:rsidRDefault="00CD44EF" w:rsidP="00CD44EF"/>
    <w:p w14:paraId="24982E3F" w14:textId="7D32EDB1" w:rsidR="00CD44EF" w:rsidRPr="00CD44EF" w:rsidRDefault="00CD44EF" w:rsidP="00CD44EF">
      <w:pPr>
        <w:tabs>
          <w:tab w:val="left" w:pos="8237"/>
        </w:tabs>
      </w:pPr>
      <w:r>
        <w:tab/>
      </w:r>
    </w:p>
    <w:sectPr w:rsidR="00CD44EF" w:rsidRPr="00CD44EF" w:rsidSect="00105080">
      <w:headerReference w:type="default" r:id="rId8"/>
      <w:footerReference w:type="default" r:id="rId9"/>
      <w:pgSz w:w="11906" w:h="16838"/>
      <w:pgMar w:top="1417" w:right="1417" w:bottom="1417" w:left="1417" w:header="708" w:footer="2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2D48D" w14:textId="77777777" w:rsidR="007B6154" w:rsidRDefault="007B6154" w:rsidP="00721C5A">
      <w:pPr>
        <w:spacing w:after="0" w:line="240" w:lineRule="auto"/>
      </w:pPr>
      <w:r>
        <w:separator/>
      </w:r>
    </w:p>
  </w:endnote>
  <w:endnote w:type="continuationSeparator" w:id="0">
    <w:p w14:paraId="1A18189F" w14:textId="77777777" w:rsidR="007B6154" w:rsidRDefault="007B6154" w:rsidP="00721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3815"/>
      <w:gridCol w:w="1701"/>
      <w:gridCol w:w="2014"/>
    </w:tblGrid>
    <w:tr w:rsidR="00EF6D82" w:rsidRPr="000526E3" w14:paraId="3019882F" w14:textId="77777777" w:rsidTr="002062DF">
      <w:tc>
        <w:tcPr>
          <w:tcW w:w="2110" w:type="dxa"/>
          <w:shd w:val="clear" w:color="auto" w:fill="auto"/>
        </w:tcPr>
        <w:p w14:paraId="4837AAC7" w14:textId="77777777" w:rsidR="00EF6D82" w:rsidRPr="000526E3" w:rsidRDefault="00EF6D82" w:rsidP="002062DF">
          <w:pPr>
            <w:pStyle w:val="Voettekst"/>
            <w:rPr>
              <w:rFonts w:ascii="Calibri" w:hAnsi="Calibri" w:cs="Calibri"/>
              <w:b/>
              <w:sz w:val="18"/>
              <w:szCs w:val="18"/>
            </w:rPr>
          </w:pPr>
          <w:r w:rsidRPr="000526E3">
            <w:rPr>
              <w:rFonts w:ascii="Calibri" w:hAnsi="Calibri" w:cs="Calibri"/>
              <w:b/>
              <w:sz w:val="18"/>
              <w:szCs w:val="18"/>
            </w:rPr>
            <w:t xml:space="preserve">Naam: </w:t>
          </w:r>
        </w:p>
      </w:tc>
      <w:tc>
        <w:tcPr>
          <w:tcW w:w="3815" w:type="dxa"/>
          <w:shd w:val="clear" w:color="auto" w:fill="auto"/>
        </w:tcPr>
        <w:p w14:paraId="1A9F7C25" w14:textId="206F245A" w:rsidR="00EF6D82" w:rsidRPr="00D72994" w:rsidRDefault="00EF6D82" w:rsidP="002062DF">
          <w:pPr>
            <w:pStyle w:val="Voettekst"/>
            <w:rPr>
              <w:rFonts w:ascii="Calibri" w:hAnsi="Calibri" w:cs="Calibri"/>
              <w:sz w:val="18"/>
              <w:szCs w:val="18"/>
            </w:rPr>
          </w:pPr>
          <w:r w:rsidRPr="00D72994">
            <w:rPr>
              <w:color w:val="000000"/>
              <w:sz w:val="18"/>
              <w:szCs w:val="18"/>
            </w:rPr>
            <w:t>Functiebeschrijving Wijkverpleegkundige</w:t>
          </w:r>
        </w:p>
      </w:tc>
      <w:tc>
        <w:tcPr>
          <w:tcW w:w="1701" w:type="dxa"/>
          <w:shd w:val="clear" w:color="auto" w:fill="auto"/>
        </w:tcPr>
        <w:p w14:paraId="736A67D6" w14:textId="77777777" w:rsidR="00EF6D82" w:rsidRPr="000526E3" w:rsidRDefault="00EF6D82" w:rsidP="002062DF">
          <w:pPr>
            <w:pStyle w:val="Voettekst"/>
            <w:rPr>
              <w:rFonts w:ascii="Calibri" w:hAnsi="Calibri" w:cs="Calibri"/>
              <w:b/>
              <w:sz w:val="18"/>
              <w:szCs w:val="18"/>
            </w:rPr>
          </w:pPr>
          <w:r w:rsidRPr="000526E3">
            <w:rPr>
              <w:rFonts w:ascii="Calibri" w:hAnsi="Calibri" w:cs="Calibri"/>
              <w:b/>
              <w:sz w:val="18"/>
              <w:szCs w:val="18"/>
            </w:rPr>
            <w:t xml:space="preserve">Documenteigenaar </w:t>
          </w:r>
        </w:p>
      </w:tc>
      <w:tc>
        <w:tcPr>
          <w:tcW w:w="2014" w:type="dxa"/>
          <w:shd w:val="clear" w:color="auto" w:fill="auto"/>
        </w:tcPr>
        <w:p w14:paraId="541E791F" w14:textId="545BAB36" w:rsidR="00EF6D82" w:rsidRPr="000526E3" w:rsidRDefault="00CD44EF" w:rsidP="002062DF">
          <w:pPr>
            <w:pStyle w:val="Voettekst"/>
            <w:rPr>
              <w:rFonts w:ascii="Calibri" w:hAnsi="Calibri" w:cs="Calibri"/>
              <w:sz w:val="18"/>
              <w:szCs w:val="18"/>
            </w:rPr>
          </w:pPr>
          <w:r>
            <w:rPr>
              <w:rFonts w:ascii="Calibri" w:hAnsi="Calibri" w:cs="Calibri"/>
              <w:sz w:val="18"/>
              <w:szCs w:val="18"/>
            </w:rPr>
            <w:t>Bestuurder</w:t>
          </w:r>
        </w:p>
      </w:tc>
    </w:tr>
    <w:tr w:rsidR="00EF6D82" w:rsidRPr="000526E3" w14:paraId="64E99400" w14:textId="77777777" w:rsidTr="002062DF">
      <w:tc>
        <w:tcPr>
          <w:tcW w:w="2110" w:type="dxa"/>
          <w:shd w:val="clear" w:color="auto" w:fill="auto"/>
        </w:tcPr>
        <w:p w14:paraId="5E8A3875" w14:textId="77777777" w:rsidR="00EF6D82" w:rsidRPr="000526E3" w:rsidRDefault="00EF6D82" w:rsidP="002062DF">
          <w:pPr>
            <w:pStyle w:val="Voettekst"/>
            <w:rPr>
              <w:rFonts w:ascii="Calibri" w:hAnsi="Calibri" w:cs="Calibri"/>
              <w:b/>
              <w:sz w:val="18"/>
              <w:szCs w:val="18"/>
            </w:rPr>
          </w:pPr>
          <w:r w:rsidRPr="000526E3">
            <w:rPr>
              <w:rFonts w:ascii="Calibri" w:hAnsi="Calibri" w:cs="Calibri"/>
              <w:b/>
              <w:sz w:val="18"/>
              <w:szCs w:val="18"/>
            </w:rPr>
            <w:t xml:space="preserve">Versie: </w:t>
          </w:r>
        </w:p>
      </w:tc>
      <w:tc>
        <w:tcPr>
          <w:tcW w:w="3815" w:type="dxa"/>
          <w:shd w:val="clear" w:color="auto" w:fill="auto"/>
        </w:tcPr>
        <w:p w14:paraId="77A4C1FC" w14:textId="77777777" w:rsidR="00EF6D82" w:rsidRPr="000526E3" w:rsidRDefault="00EF6D82" w:rsidP="002062DF">
          <w:pPr>
            <w:pStyle w:val="Voettekst"/>
            <w:rPr>
              <w:rFonts w:ascii="Calibri" w:hAnsi="Calibri" w:cs="Calibri"/>
              <w:sz w:val="18"/>
              <w:szCs w:val="18"/>
            </w:rPr>
          </w:pPr>
          <w:r w:rsidRPr="000526E3">
            <w:rPr>
              <w:rFonts w:ascii="Calibri" w:hAnsi="Calibri" w:cs="Calibri"/>
              <w:sz w:val="18"/>
              <w:szCs w:val="18"/>
            </w:rPr>
            <w:t>1.0</w:t>
          </w:r>
        </w:p>
      </w:tc>
      <w:tc>
        <w:tcPr>
          <w:tcW w:w="1701" w:type="dxa"/>
          <w:shd w:val="clear" w:color="auto" w:fill="auto"/>
        </w:tcPr>
        <w:p w14:paraId="06B2C674" w14:textId="77777777" w:rsidR="00EF6D82" w:rsidRPr="000526E3" w:rsidRDefault="00EF6D82" w:rsidP="002062DF">
          <w:pPr>
            <w:pStyle w:val="Voettekst"/>
            <w:rPr>
              <w:rFonts w:ascii="Calibri" w:hAnsi="Calibri" w:cs="Calibri"/>
              <w:b/>
              <w:sz w:val="18"/>
              <w:szCs w:val="18"/>
            </w:rPr>
          </w:pPr>
          <w:r w:rsidRPr="000526E3">
            <w:rPr>
              <w:rFonts w:ascii="Calibri" w:hAnsi="Calibri" w:cs="Calibri"/>
              <w:b/>
              <w:sz w:val="18"/>
              <w:szCs w:val="18"/>
            </w:rPr>
            <w:t xml:space="preserve">Vervaldatum </w:t>
          </w:r>
        </w:p>
      </w:tc>
      <w:tc>
        <w:tcPr>
          <w:tcW w:w="2014" w:type="dxa"/>
          <w:shd w:val="clear" w:color="auto" w:fill="auto"/>
        </w:tcPr>
        <w:p w14:paraId="137404D1" w14:textId="48F41605" w:rsidR="00EF6D82" w:rsidRPr="000526E3" w:rsidRDefault="00105080" w:rsidP="002062DF">
          <w:pPr>
            <w:pStyle w:val="Voettekst"/>
            <w:rPr>
              <w:rFonts w:ascii="Calibri" w:hAnsi="Calibri" w:cs="Calibri"/>
              <w:sz w:val="18"/>
              <w:szCs w:val="18"/>
            </w:rPr>
          </w:pPr>
          <w:r>
            <w:rPr>
              <w:rFonts w:ascii="Calibri" w:hAnsi="Calibri" w:cs="Calibri"/>
              <w:sz w:val="18"/>
              <w:szCs w:val="18"/>
            </w:rPr>
            <w:t>18-01-2026</w:t>
          </w:r>
        </w:p>
      </w:tc>
    </w:tr>
    <w:tr w:rsidR="00EF6D82" w:rsidRPr="000526E3" w14:paraId="4F7CA504" w14:textId="77777777" w:rsidTr="002062DF">
      <w:tc>
        <w:tcPr>
          <w:tcW w:w="2110" w:type="dxa"/>
          <w:shd w:val="clear" w:color="auto" w:fill="auto"/>
        </w:tcPr>
        <w:p w14:paraId="6FDFA82D" w14:textId="77777777" w:rsidR="00EF6D82" w:rsidRPr="000526E3" w:rsidRDefault="00EF6D82" w:rsidP="002062DF">
          <w:pPr>
            <w:pStyle w:val="Voettekst"/>
            <w:rPr>
              <w:rFonts w:ascii="Calibri" w:hAnsi="Calibri" w:cs="Calibri"/>
              <w:b/>
              <w:sz w:val="18"/>
              <w:szCs w:val="18"/>
            </w:rPr>
          </w:pPr>
          <w:r w:rsidRPr="000526E3">
            <w:rPr>
              <w:rFonts w:ascii="Calibri" w:hAnsi="Calibri" w:cs="Calibri"/>
              <w:b/>
              <w:sz w:val="18"/>
              <w:szCs w:val="18"/>
            </w:rPr>
            <w:t xml:space="preserve">Datum laatste wijziging: </w:t>
          </w:r>
        </w:p>
      </w:tc>
      <w:tc>
        <w:tcPr>
          <w:tcW w:w="3815" w:type="dxa"/>
          <w:shd w:val="clear" w:color="auto" w:fill="auto"/>
        </w:tcPr>
        <w:p w14:paraId="7243C0ED" w14:textId="7B966F7A" w:rsidR="00EF6D82" w:rsidRPr="000526E3" w:rsidRDefault="00105080" w:rsidP="002062DF">
          <w:pPr>
            <w:pStyle w:val="Voettekst"/>
            <w:rPr>
              <w:rFonts w:ascii="Calibri" w:hAnsi="Calibri" w:cs="Calibri"/>
              <w:sz w:val="18"/>
              <w:szCs w:val="18"/>
            </w:rPr>
          </w:pPr>
          <w:r>
            <w:rPr>
              <w:rFonts w:ascii="Calibri" w:hAnsi="Calibri" w:cs="Calibri"/>
              <w:sz w:val="18"/>
              <w:szCs w:val="18"/>
            </w:rPr>
            <w:t>18-01-2023</w:t>
          </w:r>
        </w:p>
      </w:tc>
      <w:tc>
        <w:tcPr>
          <w:tcW w:w="1701" w:type="dxa"/>
          <w:shd w:val="clear" w:color="auto" w:fill="auto"/>
        </w:tcPr>
        <w:p w14:paraId="2C4D4A98" w14:textId="77777777" w:rsidR="00EF6D82" w:rsidRPr="000526E3" w:rsidRDefault="00EF6D82" w:rsidP="002062DF">
          <w:pPr>
            <w:pStyle w:val="Voettekst"/>
            <w:rPr>
              <w:rFonts w:ascii="Calibri" w:hAnsi="Calibri" w:cs="Calibri"/>
              <w:b/>
              <w:sz w:val="18"/>
              <w:szCs w:val="18"/>
            </w:rPr>
          </w:pPr>
          <w:r w:rsidRPr="000526E3">
            <w:rPr>
              <w:rFonts w:ascii="Calibri" w:hAnsi="Calibri" w:cs="Calibri"/>
              <w:b/>
              <w:sz w:val="18"/>
              <w:szCs w:val="18"/>
            </w:rPr>
            <w:t xml:space="preserve">Pagina  </w:t>
          </w:r>
        </w:p>
      </w:tc>
      <w:tc>
        <w:tcPr>
          <w:tcW w:w="2014" w:type="dxa"/>
          <w:shd w:val="clear" w:color="auto" w:fill="auto"/>
        </w:tcPr>
        <w:p w14:paraId="2C3384DC" w14:textId="77777777" w:rsidR="00EF6D82" w:rsidRPr="000526E3" w:rsidRDefault="00EF6D82" w:rsidP="002062DF">
          <w:pPr>
            <w:pStyle w:val="Voettekst"/>
            <w:rPr>
              <w:rFonts w:ascii="Calibri" w:hAnsi="Calibri" w:cs="Calibri"/>
              <w:sz w:val="18"/>
              <w:szCs w:val="18"/>
            </w:rPr>
          </w:pPr>
          <w:r w:rsidRPr="000526E3">
            <w:rPr>
              <w:rFonts w:ascii="Calibri" w:hAnsi="Calibri" w:cs="Calibri"/>
              <w:sz w:val="18"/>
              <w:szCs w:val="18"/>
            </w:rPr>
            <w:t xml:space="preserve">Pagina </w:t>
          </w:r>
          <w:r w:rsidRPr="000526E3">
            <w:rPr>
              <w:rFonts w:ascii="Calibri" w:hAnsi="Calibri" w:cs="Calibri"/>
              <w:sz w:val="18"/>
              <w:szCs w:val="18"/>
            </w:rPr>
            <w:fldChar w:fldCharType="begin"/>
          </w:r>
          <w:r w:rsidRPr="000526E3">
            <w:rPr>
              <w:rFonts w:ascii="Calibri" w:hAnsi="Calibri" w:cs="Calibri"/>
              <w:sz w:val="18"/>
              <w:szCs w:val="18"/>
            </w:rPr>
            <w:instrText xml:space="preserve"> PAGE </w:instrText>
          </w:r>
          <w:r w:rsidRPr="000526E3">
            <w:rPr>
              <w:rFonts w:ascii="Calibri" w:hAnsi="Calibri" w:cs="Calibri"/>
              <w:sz w:val="18"/>
              <w:szCs w:val="18"/>
            </w:rPr>
            <w:fldChar w:fldCharType="separate"/>
          </w:r>
          <w:r w:rsidR="000947C9">
            <w:rPr>
              <w:rFonts w:ascii="Calibri" w:hAnsi="Calibri" w:cs="Calibri"/>
              <w:noProof/>
              <w:sz w:val="18"/>
              <w:szCs w:val="18"/>
            </w:rPr>
            <w:t>3</w:t>
          </w:r>
          <w:r w:rsidRPr="000526E3">
            <w:rPr>
              <w:rFonts w:ascii="Calibri" w:hAnsi="Calibri" w:cs="Calibri"/>
              <w:sz w:val="18"/>
              <w:szCs w:val="18"/>
            </w:rPr>
            <w:fldChar w:fldCharType="end"/>
          </w:r>
          <w:r w:rsidRPr="000526E3">
            <w:rPr>
              <w:rFonts w:ascii="Calibri" w:hAnsi="Calibri" w:cs="Calibri"/>
              <w:sz w:val="18"/>
              <w:szCs w:val="18"/>
            </w:rPr>
            <w:t xml:space="preserve"> van </w:t>
          </w:r>
          <w:r w:rsidRPr="000526E3">
            <w:rPr>
              <w:rFonts w:ascii="Calibri" w:hAnsi="Calibri" w:cs="Calibri"/>
              <w:sz w:val="18"/>
              <w:szCs w:val="18"/>
            </w:rPr>
            <w:fldChar w:fldCharType="begin"/>
          </w:r>
          <w:r w:rsidRPr="000526E3">
            <w:rPr>
              <w:rFonts w:ascii="Calibri" w:hAnsi="Calibri" w:cs="Calibri"/>
              <w:sz w:val="18"/>
              <w:szCs w:val="18"/>
            </w:rPr>
            <w:instrText xml:space="preserve"> NUMPAGES </w:instrText>
          </w:r>
          <w:r w:rsidRPr="000526E3">
            <w:rPr>
              <w:rFonts w:ascii="Calibri" w:hAnsi="Calibri" w:cs="Calibri"/>
              <w:sz w:val="18"/>
              <w:szCs w:val="18"/>
            </w:rPr>
            <w:fldChar w:fldCharType="separate"/>
          </w:r>
          <w:r w:rsidR="000947C9">
            <w:rPr>
              <w:rFonts w:ascii="Calibri" w:hAnsi="Calibri" w:cs="Calibri"/>
              <w:noProof/>
              <w:sz w:val="18"/>
              <w:szCs w:val="18"/>
            </w:rPr>
            <w:t>4</w:t>
          </w:r>
          <w:r w:rsidRPr="000526E3">
            <w:rPr>
              <w:rFonts w:ascii="Calibri" w:hAnsi="Calibri" w:cs="Calibri"/>
              <w:sz w:val="18"/>
              <w:szCs w:val="18"/>
            </w:rPr>
            <w:fldChar w:fldCharType="end"/>
          </w:r>
        </w:p>
      </w:tc>
    </w:tr>
  </w:tbl>
  <w:p w14:paraId="7BD37406" w14:textId="77777777" w:rsidR="00EF6D82" w:rsidRDefault="00EF6D8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7491E" w14:textId="77777777" w:rsidR="007B6154" w:rsidRDefault="007B6154" w:rsidP="00721C5A">
      <w:pPr>
        <w:spacing w:after="0" w:line="240" w:lineRule="auto"/>
      </w:pPr>
      <w:r>
        <w:separator/>
      </w:r>
    </w:p>
  </w:footnote>
  <w:footnote w:type="continuationSeparator" w:id="0">
    <w:p w14:paraId="438042BE" w14:textId="77777777" w:rsidR="007B6154" w:rsidRDefault="007B6154" w:rsidP="00721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8A6AD" w14:textId="579B118B" w:rsidR="00721C5A" w:rsidRDefault="00161D5F" w:rsidP="00721C5A">
    <w:pPr>
      <w:pStyle w:val="Kopteks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1" locked="0" layoutInCell="1" allowOverlap="1" wp14:anchorId="72FCF0C3" wp14:editId="18C00002">
          <wp:simplePos x="0" y="0"/>
          <wp:positionH relativeFrom="column">
            <wp:posOffset>5209467</wp:posOffset>
          </wp:positionH>
          <wp:positionV relativeFrom="paragraph">
            <wp:posOffset>-350720</wp:posOffset>
          </wp:positionV>
          <wp:extent cx="1343025" cy="825001"/>
          <wp:effectExtent l="0" t="0" r="0" b="4445"/>
          <wp:wrapNone/>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
                  <a:stretch>
                    <a:fillRect/>
                  </a:stretch>
                </pic:blipFill>
                <pic:spPr>
                  <a:xfrm>
                    <a:off x="0" y="0"/>
                    <a:ext cx="1343025" cy="825001"/>
                  </a:xfrm>
                  <a:prstGeom prst="rect">
                    <a:avLst/>
                  </a:prstGeom>
                </pic:spPr>
              </pic:pic>
            </a:graphicData>
          </a:graphic>
          <wp14:sizeRelH relativeFrom="margin">
            <wp14:pctWidth>0</wp14:pctWidth>
          </wp14:sizeRelH>
          <wp14:sizeRelV relativeFrom="margin">
            <wp14:pctHeight>0</wp14:pctHeight>
          </wp14:sizeRelV>
        </wp:anchor>
      </w:drawing>
    </w:r>
  </w:p>
  <w:p w14:paraId="1FDF1224" w14:textId="77777777" w:rsidR="00721C5A" w:rsidRDefault="00721C5A" w:rsidP="00721C5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C3CB2"/>
    <w:multiLevelType w:val="hybridMultilevel"/>
    <w:tmpl w:val="886C1EA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50D73EF"/>
    <w:multiLevelType w:val="hybridMultilevel"/>
    <w:tmpl w:val="F5F203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66745E8"/>
    <w:multiLevelType w:val="hybridMultilevel"/>
    <w:tmpl w:val="90A20FC0"/>
    <w:lvl w:ilvl="0" w:tplc="A6D01D56">
      <w:start w:val="1"/>
      <w:numFmt w:val="bullet"/>
      <w:lvlText w:val=""/>
      <w:lvlJc w:val="left"/>
      <w:pPr>
        <w:ind w:left="360" w:hanging="360"/>
      </w:pPr>
      <w:rPr>
        <w:rFonts w:ascii="Symbol" w:hAnsi="Symbol" w:hint="default"/>
      </w:rPr>
    </w:lvl>
    <w:lvl w:ilvl="1" w:tplc="04130001">
      <w:start w:val="1"/>
      <w:numFmt w:val="bullet"/>
      <w:lvlText w:val=""/>
      <w:lvlJc w:val="left"/>
      <w:pPr>
        <w:ind w:left="1080" w:hanging="360"/>
      </w:pPr>
      <w:rPr>
        <w:rFonts w:ascii="Symbol" w:hAnsi="Symbol"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0ABA27E1"/>
    <w:multiLevelType w:val="hybridMultilevel"/>
    <w:tmpl w:val="C8829AC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BE33BF7"/>
    <w:multiLevelType w:val="hybridMultilevel"/>
    <w:tmpl w:val="1CFC4F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14464EF"/>
    <w:multiLevelType w:val="hybridMultilevel"/>
    <w:tmpl w:val="01E64C3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CE510D5"/>
    <w:multiLevelType w:val="hybridMultilevel"/>
    <w:tmpl w:val="E33ACD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1D14F59"/>
    <w:multiLevelType w:val="hybridMultilevel"/>
    <w:tmpl w:val="80B4ED8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4C1162F"/>
    <w:multiLevelType w:val="hybridMultilevel"/>
    <w:tmpl w:val="366E6B20"/>
    <w:lvl w:ilvl="0" w:tplc="04130001">
      <w:start w:val="1"/>
      <w:numFmt w:val="bullet"/>
      <w:lvlText w:val=""/>
      <w:lvlJc w:val="left"/>
      <w:pPr>
        <w:ind w:left="720" w:hanging="360"/>
      </w:pPr>
      <w:rPr>
        <w:rFonts w:ascii="Symbol" w:hAnsi="Symbol" w:hint="default"/>
      </w:rPr>
    </w:lvl>
    <w:lvl w:ilvl="1" w:tplc="189ED5A0">
      <w:numFmt w:val="bullet"/>
      <w:lvlText w:val="·"/>
      <w:lvlJc w:val="left"/>
      <w:pPr>
        <w:ind w:left="1440" w:hanging="360"/>
      </w:pPr>
      <w:rPr>
        <w:rFonts w:ascii="Calibri" w:eastAsiaTheme="minorHAnsi" w:hAnsi="Calibri" w:cstheme="minorBid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CB80DF9"/>
    <w:multiLevelType w:val="hybridMultilevel"/>
    <w:tmpl w:val="5CEC63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0E779DC"/>
    <w:multiLevelType w:val="hybridMultilevel"/>
    <w:tmpl w:val="983844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5ED0FF3"/>
    <w:multiLevelType w:val="hybridMultilevel"/>
    <w:tmpl w:val="25D0F7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73E27CA6"/>
    <w:multiLevelType w:val="hybridMultilevel"/>
    <w:tmpl w:val="696E33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7AC76800"/>
    <w:multiLevelType w:val="hybridMultilevel"/>
    <w:tmpl w:val="EBA22D0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971856644">
    <w:abstractNumId w:val="10"/>
  </w:num>
  <w:num w:numId="2" w16cid:durableId="960694810">
    <w:abstractNumId w:val="12"/>
  </w:num>
  <w:num w:numId="3" w16cid:durableId="1044914885">
    <w:abstractNumId w:val="5"/>
  </w:num>
  <w:num w:numId="4" w16cid:durableId="934050989">
    <w:abstractNumId w:val="3"/>
  </w:num>
  <w:num w:numId="5" w16cid:durableId="1265458283">
    <w:abstractNumId w:val="4"/>
  </w:num>
  <w:num w:numId="6" w16cid:durableId="1490562097">
    <w:abstractNumId w:val="13"/>
  </w:num>
  <w:num w:numId="7" w16cid:durableId="1627659028">
    <w:abstractNumId w:val="2"/>
  </w:num>
  <w:num w:numId="8" w16cid:durableId="117722380">
    <w:abstractNumId w:val="11"/>
  </w:num>
  <w:num w:numId="9" w16cid:durableId="430131440">
    <w:abstractNumId w:val="9"/>
  </w:num>
  <w:num w:numId="10" w16cid:durableId="454492542">
    <w:abstractNumId w:val="1"/>
  </w:num>
  <w:num w:numId="11" w16cid:durableId="277034147">
    <w:abstractNumId w:val="8"/>
  </w:num>
  <w:num w:numId="12" w16cid:durableId="822163207">
    <w:abstractNumId w:val="7"/>
  </w:num>
  <w:num w:numId="13" w16cid:durableId="1221483626">
    <w:abstractNumId w:val="6"/>
  </w:num>
  <w:num w:numId="14" w16cid:durableId="1287808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attachedTemplate r:id="rId1"/>
  <w:defaultTabStop w:val="708"/>
  <w:hyphenationZone w:val="425"/>
  <w:characterSpacingControl w:val="doNotCompress"/>
  <w:hdrShapeDefaults xmlns:w="http://schemas.openxmlformats.org/wordprocessingml/2006/main">
    <o:shapedefaults xmlns:v="urn:schemas-microsoft-com:vml" xmlns:o="urn:schemas-microsoft-com:office:office"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7C9"/>
    <w:rsid w:val="00043CA8"/>
    <w:rsid w:val="000947C9"/>
    <w:rsid w:val="000A6CF2"/>
    <w:rsid w:val="00105080"/>
    <w:rsid w:val="00137D99"/>
    <w:rsid w:val="001461F2"/>
    <w:rsid w:val="00161D5F"/>
    <w:rsid w:val="001C25C6"/>
    <w:rsid w:val="001E1BFF"/>
    <w:rsid w:val="001E5AEB"/>
    <w:rsid w:val="001F1B17"/>
    <w:rsid w:val="002071F8"/>
    <w:rsid w:val="00230535"/>
    <w:rsid w:val="002A4B1C"/>
    <w:rsid w:val="002D4F4E"/>
    <w:rsid w:val="003D6E19"/>
    <w:rsid w:val="0042726F"/>
    <w:rsid w:val="00435319"/>
    <w:rsid w:val="00464CB4"/>
    <w:rsid w:val="00490158"/>
    <w:rsid w:val="00533B92"/>
    <w:rsid w:val="00540C37"/>
    <w:rsid w:val="00543DC1"/>
    <w:rsid w:val="0056207F"/>
    <w:rsid w:val="005B1D81"/>
    <w:rsid w:val="0060576B"/>
    <w:rsid w:val="00665075"/>
    <w:rsid w:val="006B6D55"/>
    <w:rsid w:val="00721C5A"/>
    <w:rsid w:val="0075057D"/>
    <w:rsid w:val="007667BE"/>
    <w:rsid w:val="007B6154"/>
    <w:rsid w:val="007C3EC7"/>
    <w:rsid w:val="00831B05"/>
    <w:rsid w:val="00865834"/>
    <w:rsid w:val="00945781"/>
    <w:rsid w:val="009707C2"/>
    <w:rsid w:val="00997FC3"/>
    <w:rsid w:val="00A21DFB"/>
    <w:rsid w:val="00A90F18"/>
    <w:rsid w:val="00AF25CA"/>
    <w:rsid w:val="00B36E17"/>
    <w:rsid w:val="00C4690C"/>
    <w:rsid w:val="00C77962"/>
    <w:rsid w:val="00CD44EF"/>
    <w:rsid w:val="00D830C5"/>
    <w:rsid w:val="00D96C72"/>
    <w:rsid w:val="00DC18A5"/>
    <w:rsid w:val="00DE1752"/>
    <w:rsid w:val="00E5201F"/>
    <w:rsid w:val="00EA7A07"/>
    <w:rsid w:val="00EF02A6"/>
    <w:rsid w:val="00EF6D82"/>
    <w:rsid w:val="00F053D9"/>
    <w:rsid w:val="00FD184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w:val=","/>
  <w:listSeparator w:val=";"/>
  <w14:docId w14:val="5E3DB448"/>
  <w15:docId w15:val="{51C934F1-5D6E-4A40-B68D-346DC0343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A7A07"/>
  </w:style>
  <w:style w:type="paragraph" w:styleId="Kop1">
    <w:name w:val="heading 1"/>
    <w:basedOn w:val="Standaard"/>
    <w:next w:val="Standaard"/>
    <w:link w:val="Kop1Char"/>
    <w:uiPriority w:val="9"/>
    <w:qFormat/>
    <w:rsid w:val="001F1B17"/>
    <w:pPr>
      <w:keepNext/>
      <w:keepLines/>
      <w:spacing w:before="480" w:after="0"/>
      <w:outlineLvl w:val="0"/>
    </w:pPr>
    <w:rPr>
      <w:rFonts w:asciiTheme="majorHAnsi" w:eastAsiaTheme="majorEastAsia" w:hAnsiTheme="majorHAnsi" w:cstheme="majorBidi"/>
      <w:b/>
      <w:bCs/>
      <w:color w:val="527D55" w:themeColor="accent1" w:themeShade="BF"/>
      <w:sz w:val="28"/>
      <w:szCs w:val="28"/>
    </w:rPr>
  </w:style>
  <w:style w:type="paragraph" w:styleId="Kop2">
    <w:name w:val="heading 2"/>
    <w:basedOn w:val="Standaard"/>
    <w:next w:val="Standaard"/>
    <w:link w:val="Kop2Char"/>
    <w:uiPriority w:val="9"/>
    <w:unhideWhenUsed/>
    <w:qFormat/>
    <w:rsid w:val="001F1B17"/>
    <w:pPr>
      <w:keepNext/>
      <w:keepLines/>
      <w:spacing w:before="200" w:after="0"/>
      <w:outlineLvl w:val="1"/>
    </w:pPr>
    <w:rPr>
      <w:rFonts w:asciiTheme="majorHAnsi" w:eastAsiaTheme="majorEastAsia" w:hAnsiTheme="majorHAnsi" w:cstheme="majorBidi"/>
      <w:b/>
      <w:bCs/>
      <w:color w:val="72A376" w:themeColor="accent1"/>
      <w:sz w:val="26"/>
      <w:szCs w:val="26"/>
    </w:rPr>
  </w:style>
  <w:style w:type="paragraph" w:styleId="Kop3">
    <w:name w:val="heading 3"/>
    <w:basedOn w:val="Standaard"/>
    <w:next w:val="Standaard"/>
    <w:link w:val="Kop3Char"/>
    <w:uiPriority w:val="9"/>
    <w:unhideWhenUsed/>
    <w:qFormat/>
    <w:rsid w:val="001F1B17"/>
    <w:pPr>
      <w:keepNext/>
      <w:keepLines/>
      <w:spacing w:before="200" w:after="0"/>
      <w:outlineLvl w:val="2"/>
    </w:pPr>
    <w:rPr>
      <w:rFonts w:asciiTheme="majorHAnsi" w:eastAsiaTheme="majorEastAsia" w:hAnsiTheme="majorHAnsi" w:cstheme="majorBidi"/>
      <w:b/>
      <w:bCs/>
      <w:color w:val="72A376"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42726F"/>
    <w:pPr>
      <w:spacing w:after="0" w:line="240" w:lineRule="auto"/>
    </w:pPr>
  </w:style>
  <w:style w:type="paragraph" w:styleId="Lijstalinea">
    <w:name w:val="List Paragraph"/>
    <w:basedOn w:val="Standaard"/>
    <w:uiPriority w:val="34"/>
    <w:qFormat/>
    <w:rsid w:val="0042726F"/>
    <w:pPr>
      <w:ind w:left="720"/>
      <w:contextualSpacing/>
    </w:pPr>
  </w:style>
  <w:style w:type="paragraph" w:styleId="Koptekst">
    <w:name w:val="header"/>
    <w:basedOn w:val="Standaard"/>
    <w:link w:val="KoptekstChar"/>
    <w:uiPriority w:val="99"/>
    <w:unhideWhenUsed/>
    <w:rsid w:val="00721C5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21C5A"/>
  </w:style>
  <w:style w:type="paragraph" w:styleId="Voettekst">
    <w:name w:val="footer"/>
    <w:basedOn w:val="Standaard"/>
    <w:link w:val="VoettekstChar"/>
    <w:unhideWhenUsed/>
    <w:rsid w:val="00721C5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721C5A"/>
  </w:style>
  <w:style w:type="paragraph" w:styleId="Ballontekst">
    <w:name w:val="Balloon Text"/>
    <w:basedOn w:val="Standaard"/>
    <w:link w:val="BallontekstChar"/>
    <w:uiPriority w:val="99"/>
    <w:semiHidden/>
    <w:unhideWhenUsed/>
    <w:rsid w:val="00721C5A"/>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21C5A"/>
    <w:rPr>
      <w:rFonts w:ascii="Tahoma" w:hAnsi="Tahoma" w:cs="Tahoma"/>
      <w:sz w:val="16"/>
      <w:szCs w:val="16"/>
    </w:rPr>
  </w:style>
  <w:style w:type="character" w:customStyle="1" w:styleId="Kop1Char">
    <w:name w:val="Kop 1 Char"/>
    <w:basedOn w:val="Standaardalinea-lettertype"/>
    <w:link w:val="Kop1"/>
    <w:uiPriority w:val="9"/>
    <w:rsid w:val="001F1B17"/>
    <w:rPr>
      <w:rFonts w:asciiTheme="majorHAnsi" w:eastAsiaTheme="majorEastAsia" w:hAnsiTheme="majorHAnsi" w:cstheme="majorBidi"/>
      <w:b/>
      <w:bCs/>
      <w:color w:val="527D55" w:themeColor="accent1" w:themeShade="BF"/>
      <w:sz w:val="28"/>
      <w:szCs w:val="28"/>
    </w:rPr>
  </w:style>
  <w:style w:type="character" w:customStyle="1" w:styleId="Kop2Char">
    <w:name w:val="Kop 2 Char"/>
    <w:basedOn w:val="Standaardalinea-lettertype"/>
    <w:link w:val="Kop2"/>
    <w:uiPriority w:val="9"/>
    <w:rsid w:val="001F1B17"/>
    <w:rPr>
      <w:rFonts w:asciiTheme="majorHAnsi" w:eastAsiaTheme="majorEastAsia" w:hAnsiTheme="majorHAnsi" w:cstheme="majorBidi"/>
      <w:b/>
      <w:bCs/>
      <w:color w:val="72A376" w:themeColor="accent1"/>
      <w:sz w:val="26"/>
      <w:szCs w:val="26"/>
    </w:rPr>
  </w:style>
  <w:style w:type="character" w:customStyle="1" w:styleId="Kop3Char">
    <w:name w:val="Kop 3 Char"/>
    <w:basedOn w:val="Standaardalinea-lettertype"/>
    <w:link w:val="Kop3"/>
    <w:uiPriority w:val="9"/>
    <w:rsid w:val="001F1B17"/>
    <w:rPr>
      <w:rFonts w:asciiTheme="majorHAnsi" w:eastAsiaTheme="majorEastAsia" w:hAnsiTheme="majorHAnsi" w:cstheme="majorBidi"/>
      <w:b/>
      <w:bCs/>
      <w:color w:val="72A376"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76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
  <Relationship Id="rId8" Type="http://schemas.openxmlformats.org/officeDocument/2006/relationships/header" Target="header1.xml" />
  <Relationship Id="rId3" Type="http://schemas.openxmlformats.org/officeDocument/2006/relationships/styles" Target="styles.xml" />
  <Relationship Id="rId7" Type="http://schemas.openxmlformats.org/officeDocument/2006/relationships/endnotes" Target="endnotes.xml" />
  <Relationship Id="rId2" Type="http://schemas.openxmlformats.org/officeDocument/2006/relationships/numbering" Target="numbering.xml" />
  <Relationship Id="rId1" Type="http://schemas.openxmlformats.org/officeDocument/2006/relationships/customXml" Target="../customXml/item1.xml" />
  <Relationship Id="rId6" Type="http://schemas.openxmlformats.org/officeDocument/2006/relationships/footnotes" Target="footnotes.xml" />
  <Relationship Id="rId11" Type="http://schemas.openxmlformats.org/officeDocument/2006/relationships/theme" Target="theme/theme1.xml" />
  <Relationship Id="rId5" Type="http://schemas.openxmlformats.org/officeDocument/2006/relationships/webSettings" Target="webSettings.xml" />
  <Relationship Id="rId10" Type="http://schemas.openxmlformats.org/officeDocument/2006/relationships/fontTable" Target="fontTable.xml" />
  <Relationship Id="rId4" Type="http://schemas.openxmlformats.org/officeDocument/2006/relationships/settings" Target="settings.xml" />
  <Relationship Id="rId9" Type="http://schemas.openxmlformats.org/officeDocument/2006/relationships/footer" Target="footer1.xml" />
</Relationships>
</file>

<file path=word/_rels/header1.xml.rels><?xml version="1.0" encoding="UTF-8" standalone="yes"?><Relationships xmlns="http://schemas.openxmlformats.org/package/2006/relationships">
  <Relationship Id="rId1" Type="http://schemas.openxmlformats.org/officeDocument/2006/relationships/image" Target="media/image1.jpeg" />
</Relationships>
</file>

<file path=word/_rels/settings.xml.rels><?xml version="1.0" encoding="UTF-8" standalone="yes"?><Relationships xmlns="http://schemas.openxmlformats.org/package/2006/relationships">
  <Relationship Id="rId1" Type="http://schemas.openxmlformats.org/officeDocument/2006/relationships/attachedTemplate" Target="file:///C:\Users\User\Desktop\Triple%20A%20Service\HKZ\Fatima%20Zorghuisje\Documenten\1%20Nieuw%20document.dotx" TargetMode="External" />
</Relationships>
</file>

<file path=word/theme/theme1.xml><?xml version="1.0" encoding="utf-8"?>
<a:theme xmlns:a="http://schemas.openxmlformats.org/drawingml/2006/main" name="Office-thema">
  <a:themeElements>
    <a:clrScheme name="Gieterij">
      <a:dk1>
        <a:sysClr val="windowText" lastClr="000000"/>
      </a:dk1>
      <a:lt1>
        <a:sysClr val="window" lastClr="FFFFFF"/>
      </a:lt1>
      <a:dk2>
        <a:srgbClr val="676A55"/>
      </a:dk2>
      <a:lt2>
        <a:srgbClr val="EAEBDE"/>
      </a:lt2>
      <a:accent1>
        <a:srgbClr val="72A376"/>
      </a:accent1>
      <a:accent2>
        <a:srgbClr val="B0CCB0"/>
      </a:accent2>
      <a:accent3>
        <a:srgbClr val="A8CDD7"/>
      </a:accent3>
      <a:accent4>
        <a:srgbClr val="C0BEAF"/>
      </a:accent4>
      <a:accent5>
        <a:srgbClr val="CEC597"/>
      </a:accent5>
      <a:accent6>
        <a:srgbClr val="E8B7B7"/>
      </a:accent6>
      <a:hlink>
        <a:srgbClr val="DB5353"/>
      </a:hlink>
      <a:folHlink>
        <a:srgbClr val="903638"/>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
  <Relationship Id="rId1" Type="http://schemas.openxmlformats.org/officeDocument/2006/relationships/customXmlProps" Target="itemProps1.xml" />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B14555-EEC9-4BBB-9D2D-757A88F8B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4</Pages>
  <Words>1771</Words>
  <Characters>9746</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11495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2023-12-31T23:00:00Z</dcterms:created>
  <dcterms:modified xsi:type="dcterms:W3CDTF">2023-12-31T23:00:00Z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ionID">
    <vt:lpwstr> </vt:lpwstr>
  </property>
  <property fmtid="{D5CDD505-2E9C-101B-9397-08002B2CF9AE}" pid="3" name="Checked by">
    <vt:lpwstr> </vt:lpwstr>
  </property>
  <property fmtid="{D5CDD505-2E9C-101B-9397-08002B2CF9AE}" pid="4" name="Client">
    <vt:lpwstr> </vt:lpwstr>
  </property>
  <property fmtid="{D5CDD505-2E9C-101B-9397-08002B2CF9AE}" pid="5" name="Department">
    <vt:lpwstr> </vt:lpwstr>
  </property>
  <property fmtid="{D5CDD505-2E9C-101B-9397-08002B2CF9AE}" pid="6" name="Destination">
    <vt:lpwstr> </vt:lpwstr>
  </property>
  <property fmtid="{D5CDD505-2E9C-101B-9397-08002B2CF9AE}" pid="7" name="Disposition">
    <vt:lpwstr> </vt:lpwstr>
  </property>
  <property fmtid="{D5CDD505-2E9C-101B-9397-08002B2CF9AE}" pid="8" name="Division">
    <vt:lpwstr> </vt:lpwstr>
  </property>
  <property fmtid="{D5CDD505-2E9C-101B-9397-08002B2CF9AE}" pid="9" name="DocClass">
    <vt:lpwstr> </vt:lpwstr>
  </property>
  <property fmtid="{D5CDD505-2E9C-101B-9397-08002B2CF9AE}" pid="10" name="Document number">
    <vt:lpwstr> </vt:lpwstr>
  </property>
  <property fmtid="{D5CDD505-2E9C-101B-9397-08002B2CF9AE}" pid="11" name="Editor">
    <vt:lpwstr/>
  </property>
  <property fmtid="{D5CDD505-2E9C-101B-9397-08002B2CF9AE}" pid="12" name="Forward to">
    <vt:lpwstr> </vt:lpwstr>
  </property>
  <property fmtid="{D5CDD505-2E9C-101B-9397-08002B2CF9AE}" pid="13" name="Group">
    <vt:lpwstr/>
  </property>
  <property fmtid="{D5CDD505-2E9C-101B-9397-08002B2CF9AE}" pid="14" name="Language">
    <vt:lpwstr> </vt:lpwstr>
  </property>
  <property fmtid="{D5CDD505-2E9C-101B-9397-08002B2CF9AE}" pid="15" name="Mailstop">
    <vt:lpwstr> </vt:lpwstr>
  </property>
  <property fmtid="{D5CDD505-2E9C-101B-9397-08002B2CF9AE}" pid="16" name="Matter">
    <vt:lpwstr> </vt:lpwstr>
  </property>
  <property fmtid="{D5CDD505-2E9C-101B-9397-08002B2CF9AE}" pid="17" name="Office">
    <vt:lpwstr> </vt:lpwstr>
  </property>
  <property fmtid="{D5CDD505-2E9C-101B-9397-08002B2CF9AE}" pid="18" name="Owner">
    <vt:lpwstr/>
  </property>
  <property fmtid="{D5CDD505-2E9C-101B-9397-08002B2CF9AE}" pid="19" name="PrintClass">
    <vt:lpwstr> </vt:lpwstr>
  </property>
  <property fmtid="{D5CDD505-2E9C-101B-9397-08002B2CF9AE}" pid="20" name="Project">
    <vt:lpwstr> </vt:lpwstr>
  </property>
  <property fmtid="{D5CDD505-2E9C-101B-9397-08002B2CF9AE}" pid="21" name="Publisher">
    <vt:lpwstr> </vt:lpwstr>
  </property>
  <property fmtid="{D5CDD505-2E9C-101B-9397-08002B2CF9AE}" pid="22" name="Received from">
    <vt:lpwstr> </vt:lpwstr>
  </property>
  <property fmtid="{D5CDD505-2E9C-101B-9397-08002B2CF9AE}" pid="23" name="Recorded by">
    <vt:lpwstr> </vt:lpwstr>
  </property>
  <property fmtid="{D5CDD505-2E9C-101B-9397-08002B2CF9AE}" pid="24" name="Ref">
    <vt:lpwstr> </vt:lpwstr>
  </property>
  <property fmtid="{D5CDD505-2E9C-101B-9397-08002B2CF9AE}" pid="25" name="Reference">
    <vt:lpwstr> </vt:lpwstr>
  </property>
  <property fmtid="{D5CDD505-2E9C-101B-9397-08002B2CF9AE}" pid="26" name="Source">
    <vt:lpwstr> </vt:lpwstr>
  </property>
  <property fmtid="{D5CDD505-2E9C-101B-9397-08002B2CF9AE}" pid="27" name="Status">
    <vt:lpwstr> </vt:lpwstr>
  </property>
  <property fmtid="{D5CDD505-2E9C-101B-9397-08002B2CF9AE}" pid="28" name="Telephone number">
    <vt:lpwstr> </vt:lpwstr>
  </property>
  <property fmtid="{D5CDD505-2E9C-101B-9397-08002B2CF9AE}" pid="29" name="Typist">
    <vt:lpwstr> </vt:lpwstr>
  </property>
</Properties>
</file>